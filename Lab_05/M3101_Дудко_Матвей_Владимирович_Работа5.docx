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72927" w14:textId="77777777" w:rsidR="00DE2422" w:rsidRPr="006846DF" w:rsidRDefault="00DE2422" w:rsidP="00EC2239">
      <w:pPr>
        <w:pStyle w:val="aa"/>
        <w:spacing w:after="240"/>
        <w:ind w:firstLine="0"/>
        <w:jc w:val="center"/>
      </w:pPr>
      <w:r w:rsidRPr="006846DF">
        <w:t>МИНИСТЕРСТВО НАУКИ И ВЫСШЕГО ОБРАЗОВАНИЯ РОССИЙСКОЙ ФЕДЕРАЦИИ</w:t>
      </w:r>
    </w:p>
    <w:p w14:paraId="26226901" w14:textId="77777777" w:rsidR="00DE2422" w:rsidRPr="006846DF" w:rsidRDefault="00DE2422" w:rsidP="00EC2239">
      <w:pPr>
        <w:pStyle w:val="aa"/>
        <w:spacing w:after="240"/>
        <w:ind w:firstLine="0"/>
        <w:jc w:val="center"/>
      </w:pPr>
      <w:r w:rsidRPr="006846DF">
        <w:t>федеральное государственное автономное образовательное учреждение высшего образования</w:t>
      </w:r>
    </w:p>
    <w:p w14:paraId="112308CF" w14:textId="77777777" w:rsidR="00DE2422" w:rsidRPr="006846DF" w:rsidRDefault="00DE2422" w:rsidP="00EC2239">
      <w:pPr>
        <w:pStyle w:val="aa"/>
        <w:spacing w:after="240"/>
        <w:ind w:firstLine="0"/>
        <w:jc w:val="center"/>
      </w:pPr>
      <w:r w:rsidRPr="006846DF">
        <w:t>Санкт-Петербургский национальный исследовательский университет информац</w:t>
      </w:r>
      <w:r w:rsidR="00907564" w:rsidRPr="006846DF">
        <w:t>и</w:t>
      </w:r>
      <w:r w:rsidRPr="006846DF">
        <w:t>онных технологий, механики и оптики</w:t>
      </w:r>
    </w:p>
    <w:p w14:paraId="08159E95" w14:textId="77777777" w:rsidR="00DE2422" w:rsidRPr="006846DF" w:rsidRDefault="00DE2422" w:rsidP="00EC2239">
      <w:pPr>
        <w:pStyle w:val="aa"/>
        <w:spacing w:after="240"/>
        <w:ind w:firstLine="0"/>
        <w:jc w:val="center"/>
      </w:pPr>
      <w:r w:rsidRPr="006846DF">
        <w:t>Мегафакультет трансляционных информационных технологий</w:t>
      </w:r>
    </w:p>
    <w:p w14:paraId="40716224" w14:textId="77777777" w:rsidR="00DE2422" w:rsidRPr="006846DF" w:rsidRDefault="00DE2422" w:rsidP="00EC2239">
      <w:pPr>
        <w:pStyle w:val="aa"/>
        <w:spacing w:after="840"/>
        <w:ind w:firstLine="0"/>
        <w:jc w:val="center"/>
      </w:pPr>
      <w:r w:rsidRPr="006846DF">
        <w:t>Факультет информационных технологий и программирования</w:t>
      </w:r>
    </w:p>
    <w:p w14:paraId="58CED8C4" w14:textId="717842CC" w:rsidR="00DE2422" w:rsidRPr="00EE24DF" w:rsidRDefault="00DE2422" w:rsidP="00361571">
      <w:pPr>
        <w:pStyle w:val="aa"/>
        <w:spacing w:after="0"/>
        <w:ind w:firstLine="0"/>
        <w:jc w:val="center"/>
        <w:rPr>
          <w:b/>
          <w:bCs/>
        </w:rPr>
      </w:pPr>
      <w:r w:rsidRPr="00361571">
        <w:rPr>
          <w:b/>
          <w:bCs/>
        </w:rPr>
        <w:t xml:space="preserve">Лабораторная работа № </w:t>
      </w:r>
      <w:r w:rsidR="00700576" w:rsidRPr="00EE24DF">
        <w:rPr>
          <w:b/>
          <w:bCs/>
        </w:rPr>
        <w:t>5</w:t>
      </w:r>
    </w:p>
    <w:p w14:paraId="125EC14E" w14:textId="77777777" w:rsidR="00DE2422" w:rsidRPr="00361571" w:rsidRDefault="00DE2422" w:rsidP="00361571">
      <w:pPr>
        <w:pStyle w:val="aa"/>
        <w:spacing w:after="0"/>
        <w:ind w:firstLine="0"/>
        <w:jc w:val="center"/>
        <w:rPr>
          <w:b/>
          <w:bCs/>
        </w:rPr>
      </w:pPr>
      <w:r w:rsidRPr="00361571">
        <w:rPr>
          <w:b/>
          <w:bCs/>
        </w:rPr>
        <w:t>По дисциплине «</w:t>
      </w:r>
      <w:r w:rsidR="001F1464">
        <w:rPr>
          <w:b/>
          <w:bCs/>
        </w:rPr>
        <w:t>Компьютерная графика и геометрия</w:t>
      </w:r>
      <w:r w:rsidRPr="00361571">
        <w:rPr>
          <w:b/>
          <w:bCs/>
        </w:rPr>
        <w:t>»</w:t>
      </w:r>
    </w:p>
    <w:p w14:paraId="582A889A" w14:textId="71C3DDC0" w:rsidR="00DE2422" w:rsidRPr="00BA4DA0" w:rsidRDefault="00756FF8" w:rsidP="00361571">
      <w:pPr>
        <w:pStyle w:val="aa"/>
        <w:spacing w:after="720"/>
        <w:ind w:firstLine="0"/>
        <w:jc w:val="center"/>
        <w:rPr>
          <w:b/>
          <w:bCs/>
        </w:rPr>
      </w:pPr>
      <w:r w:rsidRPr="00756FF8">
        <w:rPr>
          <w:b/>
          <w:bCs/>
        </w:rPr>
        <w:t>И</w:t>
      </w:r>
      <w:r w:rsidR="00700576" w:rsidRPr="00700576">
        <w:rPr>
          <w:b/>
          <w:bCs/>
        </w:rPr>
        <w:t>зучение алгоритма настройки автояркости изображения</w:t>
      </w:r>
    </w:p>
    <w:p w14:paraId="72C76FC8" w14:textId="77777777" w:rsidR="00DE2422" w:rsidRPr="00C7153E" w:rsidRDefault="00DE2422" w:rsidP="00B758C9">
      <w:pPr>
        <w:pStyle w:val="aa"/>
        <w:spacing w:after="720"/>
        <w:ind w:left="5670" w:firstLine="0"/>
        <w:rPr>
          <w:b/>
          <w:bCs/>
          <w:i/>
          <w:iCs/>
        </w:rPr>
      </w:pPr>
      <w:r w:rsidRPr="00C7153E">
        <w:rPr>
          <w:b/>
          <w:bCs/>
        </w:rPr>
        <w:t xml:space="preserve">Выполнил студент группы </w:t>
      </w:r>
      <w:r w:rsidRPr="00C7153E">
        <w:rPr>
          <w:b/>
          <w:bCs/>
          <w:lang w:val="en-US"/>
        </w:rPr>
        <w:t>M</w:t>
      </w:r>
      <w:r w:rsidRPr="00C7153E">
        <w:rPr>
          <w:b/>
          <w:bCs/>
        </w:rPr>
        <w:t>31</w:t>
      </w:r>
      <w:r w:rsidR="00A60E54" w:rsidRPr="00C7153E">
        <w:rPr>
          <w:b/>
          <w:bCs/>
        </w:rPr>
        <w:t>01</w:t>
      </w:r>
      <w:r w:rsidR="00A60E54" w:rsidRPr="00C7153E">
        <w:rPr>
          <w:b/>
          <w:bCs/>
        </w:rPr>
        <w:br/>
      </w:r>
      <w:r w:rsidR="00A60E54" w:rsidRPr="00C7153E">
        <w:rPr>
          <w:b/>
          <w:bCs/>
          <w:i/>
          <w:iCs/>
        </w:rPr>
        <w:t>Дудко Матвей Владимирович</w:t>
      </w:r>
    </w:p>
    <w:p w14:paraId="681844D0" w14:textId="77777777" w:rsidR="00DE2422" w:rsidRPr="002259BD" w:rsidRDefault="00DE2422" w:rsidP="002259BD">
      <w:pPr>
        <w:pStyle w:val="aa"/>
        <w:spacing w:after="720"/>
        <w:ind w:left="5670" w:firstLine="0"/>
        <w:rPr>
          <w:b/>
          <w:bCs/>
        </w:rPr>
      </w:pPr>
      <w:r w:rsidRPr="002259BD">
        <w:rPr>
          <w:b/>
          <w:bCs/>
        </w:rPr>
        <w:t>Проверил:</w:t>
      </w:r>
      <w:r w:rsidRPr="002259BD">
        <w:rPr>
          <w:b/>
          <w:bCs/>
        </w:rPr>
        <w:br/>
      </w:r>
      <w:r w:rsidR="005C3FD2">
        <w:rPr>
          <w:b/>
          <w:bCs/>
        </w:rPr>
        <w:t>Скаков Павел Сергеевич</w:t>
      </w:r>
    </w:p>
    <w:p w14:paraId="0614D4D4" w14:textId="77777777" w:rsidR="00DE2422" w:rsidRPr="00844A36" w:rsidRDefault="00DE2422" w:rsidP="00844A36">
      <w:pPr>
        <w:pStyle w:val="aa"/>
        <w:spacing w:before="5280" w:after="0"/>
        <w:ind w:firstLine="0"/>
        <w:jc w:val="center"/>
        <w:rPr>
          <w:b/>
          <w:bCs/>
          <w:i/>
          <w:iCs/>
          <w:sz w:val="22"/>
        </w:rPr>
      </w:pPr>
      <w:r w:rsidRPr="00844A36">
        <w:rPr>
          <w:b/>
          <w:bCs/>
          <w:i/>
          <w:iCs/>
          <w:sz w:val="22"/>
        </w:rPr>
        <w:t>САНКТ-ПЕТЕРБУРГ</w:t>
      </w:r>
    </w:p>
    <w:p w14:paraId="683586C1" w14:textId="77777777" w:rsidR="006846DF" w:rsidRPr="00844A36" w:rsidRDefault="00DE2422" w:rsidP="00844A36">
      <w:pPr>
        <w:pStyle w:val="aa"/>
        <w:ind w:firstLine="0"/>
        <w:jc w:val="center"/>
        <w:rPr>
          <w:b/>
          <w:bCs/>
          <w:i/>
          <w:iCs/>
          <w:sz w:val="22"/>
        </w:rPr>
      </w:pPr>
      <w:r w:rsidRPr="00844A36">
        <w:rPr>
          <w:b/>
          <w:bCs/>
          <w:i/>
          <w:iCs/>
          <w:sz w:val="22"/>
        </w:rPr>
        <w:t>20</w:t>
      </w:r>
      <w:r w:rsidR="004B0DC1">
        <w:rPr>
          <w:b/>
          <w:bCs/>
          <w:i/>
          <w:iCs/>
          <w:sz w:val="22"/>
        </w:rPr>
        <w:t>20</w:t>
      </w:r>
    </w:p>
    <w:p w14:paraId="44803C80" w14:textId="77777777" w:rsidR="007F48EC" w:rsidRDefault="00ED3438" w:rsidP="007F48EC">
      <w:pPr>
        <w:pStyle w:val="1"/>
      </w:pPr>
      <w:r w:rsidRPr="00ED3438">
        <w:lastRenderedPageBreak/>
        <w:t>Цель работы</w:t>
      </w:r>
    </w:p>
    <w:p w14:paraId="687F8DBA" w14:textId="26103460" w:rsidR="006E53E6" w:rsidRDefault="00487F6D" w:rsidP="009D3459">
      <w:pPr>
        <w:pStyle w:val="aa"/>
      </w:pPr>
      <w:r>
        <w:t>Р</w:t>
      </w:r>
      <w:r w:rsidR="007B779F" w:rsidRPr="007B779F">
        <w:t>еализ</w:t>
      </w:r>
      <w:r w:rsidR="007B779F">
        <w:t>ация</w:t>
      </w:r>
      <w:r w:rsidR="007B779F" w:rsidRPr="007B779F">
        <w:t xml:space="preserve"> программ</w:t>
      </w:r>
      <w:r w:rsidR="007B779F">
        <w:t>ы</w:t>
      </w:r>
      <w:r w:rsidRPr="00487F6D">
        <w:t xml:space="preserve">, которая позволяет проводить </w:t>
      </w:r>
      <w:r w:rsidR="00E03FEA" w:rsidRPr="00E03FEA">
        <w:t>настройку автояркости изображения в различных цветовых пространствах</w:t>
      </w:r>
      <w:r w:rsidR="00ED3438" w:rsidRPr="00ED3438">
        <w:t>.</w:t>
      </w:r>
    </w:p>
    <w:p w14:paraId="2007F45E" w14:textId="177DFD3C" w:rsidR="00737419" w:rsidRDefault="00737419" w:rsidP="00737419">
      <w:pPr>
        <w:pStyle w:val="1"/>
      </w:pPr>
      <w:r>
        <w:lastRenderedPageBreak/>
        <w:t>Описание</w:t>
      </w:r>
      <w:r w:rsidRPr="00ED3438">
        <w:t xml:space="preserve"> работы</w:t>
      </w:r>
    </w:p>
    <w:p w14:paraId="74349368" w14:textId="6E160B67" w:rsidR="00737419" w:rsidRDefault="00737419" w:rsidP="009D3459">
      <w:pPr>
        <w:pStyle w:val="aa"/>
      </w:pPr>
      <w:r w:rsidRPr="00737419">
        <w:t>Программа должна быть написана на C/C++ и не использовать внешние библиотеки</w:t>
      </w:r>
      <w:r>
        <w:t>.</w:t>
      </w:r>
    </w:p>
    <w:p w14:paraId="63F1B14B" w14:textId="77777777" w:rsidR="00B7395B" w:rsidRPr="00B7395B" w:rsidRDefault="00B7395B" w:rsidP="00B7395B">
      <w:pPr>
        <w:pStyle w:val="aa"/>
      </w:pPr>
      <w:r w:rsidRPr="00B7395B">
        <w:t>Аргументы передаются через командную строку:</w:t>
      </w:r>
    </w:p>
    <w:p w14:paraId="3485122D" w14:textId="0DD694FC" w:rsidR="00737419" w:rsidRPr="00B7395B" w:rsidRDefault="00B7395B" w:rsidP="00B7395B">
      <w:pPr>
        <w:pStyle w:val="aa"/>
      </w:pPr>
      <w:r w:rsidRPr="00B7395B">
        <w:rPr>
          <w:b/>
          <w:bCs/>
        </w:rPr>
        <w:t>lab5.exe &lt;</w:t>
      </w:r>
      <w:proofErr w:type="spellStart"/>
      <w:r w:rsidRPr="00B7395B">
        <w:rPr>
          <w:b/>
          <w:bCs/>
        </w:rPr>
        <w:t>имя_входного_файла</w:t>
      </w:r>
      <w:proofErr w:type="spellEnd"/>
      <w:r w:rsidRPr="00B7395B">
        <w:rPr>
          <w:b/>
          <w:bCs/>
        </w:rPr>
        <w:t>&gt; &lt;</w:t>
      </w:r>
      <w:proofErr w:type="spellStart"/>
      <w:r w:rsidRPr="00B7395B">
        <w:rPr>
          <w:b/>
          <w:bCs/>
        </w:rPr>
        <w:t>имя_выходного_файла</w:t>
      </w:r>
      <w:proofErr w:type="spellEnd"/>
      <w:r w:rsidRPr="00B7395B">
        <w:rPr>
          <w:b/>
          <w:bCs/>
        </w:rPr>
        <w:t>&gt; &lt;преобразование&gt; [&lt;смещение&gt; &lt;множитель&gt;]</w:t>
      </w:r>
    </w:p>
    <w:p w14:paraId="7017294D" w14:textId="77777777" w:rsidR="00737419" w:rsidRPr="00737419" w:rsidRDefault="00737419" w:rsidP="00737419">
      <w:pPr>
        <w:pStyle w:val="aa"/>
      </w:pPr>
      <w:r w:rsidRPr="00737419">
        <w:t>где</w:t>
      </w:r>
    </w:p>
    <w:p w14:paraId="738559C0" w14:textId="77777777" w:rsidR="00B55C5C" w:rsidRDefault="00B7395B" w:rsidP="00B7395B">
      <w:pPr>
        <w:pStyle w:val="a8"/>
        <w:numPr>
          <w:ilvl w:val="0"/>
          <w:numId w:val="22"/>
        </w:numPr>
      </w:pPr>
      <w:r w:rsidRPr="00B7395B">
        <w:t>&lt;преобразование&gt;:</w:t>
      </w:r>
    </w:p>
    <w:p w14:paraId="453A3A2B" w14:textId="77777777" w:rsidR="00B55C5C" w:rsidRDefault="00B7395B" w:rsidP="00B55C5C">
      <w:pPr>
        <w:pStyle w:val="a8"/>
        <w:numPr>
          <w:ilvl w:val="1"/>
          <w:numId w:val="39"/>
        </w:numPr>
      </w:pPr>
      <w:r w:rsidRPr="00B7395B">
        <w:t>0 - применить указанные значения &lt;смещение&gt; и &lt;множитель&gt; в пространстве RGB к каждому каналу;</w:t>
      </w:r>
    </w:p>
    <w:p w14:paraId="77C6E2A4" w14:textId="77777777" w:rsidR="00B55C5C" w:rsidRDefault="00B7395B" w:rsidP="00B55C5C">
      <w:pPr>
        <w:pStyle w:val="a8"/>
        <w:numPr>
          <w:ilvl w:val="1"/>
          <w:numId w:val="39"/>
        </w:numPr>
      </w:pPr>
      <w:r w:rsidRPr="00B7395B">
        <w:t>1 - применить указанные значения &lt;смещение&gt; и &lt;множитель&gt; в пространстве YCbCr.601 к каналу Y;</w:t>
      </w:r>
    </w:p>
    <w:p w14:paraId="2591CA40" w14:textId="77777777" w:rsidR="00B55C5C" w:rsidRDefault="00B7395B" w:rsidP="00B55C5C">
      <w:pPr>
        <w:pStyle w:val="a8"/>
        <w:numPr>
          <w:ilvl w:val="1"/>
          <w:numId w:val="39"/>
        </w:numPr>
      </w:pPr>
      <w:r w:rsidRPr="00B7395B">
        <w:t xml:space="preserve">2 - </w:t>
      </w:r>
      <w:proofErr w:type="spellStart"/>
      <w:r w:rsidRPr="00B7395B">
        <w:t>автояркость</w:t>
      </w:r>
      <w:proofErr w:type="spellEnd"/>
      <w:r w:rsidRPr="00B7395B">
        <w:t xml:space="preserve"> в пространстве RGB: &lt;смещение&gt; и &lt;множитель&gt; вычисляются на основе минимального и максимального значений пикселей;</w:t>
      </w:r>
    </w:p>
    <w:p w14:paraId="1B71F13C" w14:textId="77777777" w:rsidR="00B55C5C" w:rsidRDefault="00B7395B" w:rsidP="00B55C5C">
      <w:pPr>
        <w:pStyle w:val="a8"/>
        <w:numPr>
          <w:ilvl w:val="1"/>
          <w:numId w:val="39"/>
        </w:numPr>
      </w:pPr>
      <w:r w:rsidRPr="00B7395B">
        <w:t>3 - аналогично 2 в пространстве YCbCr.601;</w:t>
      </w:r>
    </w:p>
    <w:p w14:paraId="4D8F806F" w14:textId="77777777" w:rsidR="00B55C5C" w:rsidRDefault="00B7395B" w:rsidP="00B55C5C">
      <w:pPr>
        <w:pStyle w:val="a8"/>
        <w:numPr>
          <w:ilvl w:val="1"/>
          <w:numId w:val="39"/>
        </w:numPr>
      </w:pPr>
      <w:r w:rsidRPr="00B7395B">
        <w:t xml:space="preserve">4 - </w:t>
      </w:r>
      <w:proofErr w:type="spellStart"/>
      <w:r w:rsidRPr="00B7395B">
        <w:t>автояркость</w:t>
      </w:r>
      <w:proofErr w:type="spellEnd"/>
      <w:r w:rsidRPr="00B7395B">
        <w:t xml:space="preserve"> в пространстве RGB: &lt;смещение&gt; и &lt;множитель&gt; вычисляются на основе минимального и максимального значений пикселей, после игнорирования 0.39% самых светлых и тёмных пикселей;</w:t>
      </w:r>
    </w:p>
    <w:p w14:paraId="6FBF8261" w14:textId="273F96F8" w:rsidR="00B7395B" w:rsidRPr="00B7395B" w:rsidRDefault="00B7395B" w:rsidP="00B55C5C">
      <w:pPr>
        <w:pStyle w:val="a8"/>
        <w:numPr>
          <w:ilvl w:val="1"/>
          <w:numId w:val="39"/>
        </w:numPr>
      </w:pPr>
      <w:r w:rsidRPr="00B7395B">
        <w:t>5 - аналогично 4 в пространстве YCbCr.601.</w:t>
      </w:r>
    </w:p>
    <w:p w14:paraId="4A2D2040" w14:textId="30EE7F94" w:rsidR="00737419" w:rsidRPr="00737419" w:rsidRDefault="00154AF6" w:rsidP="006066A2">
      <w:pPr>
        <w:pStyle w:val="a8"/>
        <w:numPr>
          <w:ilvl w:val="0"/>
          <w:numId w:val="22"/>
        </w:numPr>
      </w:pPr>
      <w:r w:rsidRPr="00154AF6">
        <w:t>&lt;смещение&gt; - целое число, только для преобразований 0 и 1 в диапазоне [-</w:t>
      </w:r>
      <w:proofErr w:type="gramStart"/>
      <w:r w:rsidRPr="00154AF6">
        <w:t>255..</w:t>
      </w:r>
      <w:proofErr w:type="gramEnd"/>
      <w:r w:rsidRPr="00154AF6">
        <w:t>255]</w:t>
      </w:r>
    </w:p>
    <w:p w14:paraId="37A125EA" w14:textId="0211789D" w:rsidR="00154AF6" w:rsidRPr="00257BDA" w:rsidRDefault="00154AF6" w:rsidP="00154AF6">
      <w:pPr>
        <w:pStyle w:val="a8"/>
        <w:numPr>
          <w:ilvl w:val="0"/>
          <w:numId w:val="22"/>
        </w:numPr>
      </w:pPr>
      <w:r w:rsidRPr="00154AF6">
        <w:t>&lt;множитель&gt; - дробное положительное число, только для преобразований 0 и 1 в диапазоне [1/</w:t>
      </w:r>
      <w:proofErr w:type="gramStart"/>
      <w:r w:rsidRPr="00154AF6">
        <w:t>255..</w:t>
      </w:r>
      <w:proofErr w:type="gramEnd"/>
      <w:r w:rsidRPr="00154AF6">
        <w:t>255]</w:t>
      </w:r>
    </w:p>
    <w:p w14:paraId="56E4FB5C" w14:textId="77777777" w:rsidR="00154AF6" w:rsidRDefault="00154AF6" w:rsidP="002B6D66">
      <w:pPr>
        <w:pStyle w:val="aa"/>
      </w:pPr>
    </w:p>
    <w:p w14:paraId="76459C84" w14:textId="77777777" w:rsidR="00D360EB" w:rsidRPr="00D360EB" w:rsidRDefault="00D360EB" w:rsidP="00D360EB">
      <w:pPr>
        <w:pStyle w:val="aa"/>
      </w:pPr>
      <w:r w:rsidRPr="00D360EB">
        <w:t xml:space="preserve">Значение пикселя X изменяется по формуле: </w:t>
      </w:r>
      <w:r w:rsidRPr="00D360EB">
        <w:rPr>
          <w:b/>
          <w:bCs/>
        </w:rPr>
        <w:t>(X-&lt;смещение</w:t>
      </w:r>
      <w:proofErr w:type="gramStart"/>
      <w:r w:rsidRPr="00D360EB">
        <w:rPr>
          <w:b/>
          <w:bCs/>
        </w:rPr>
        <w:t>&gt;)*</w:t>
      </w:r>
      <w:proofErr w:type="gramEnd"/>
      <w:r w:rsidRPr="00D360EB">
        <w:rPr>
          <w:b/>
          <w:bCs/>
        </w:rPr>
        <w:t>&lt;множитель&gt;</w:t>
      </w:r>
      <w:r w:rsidRPr="00D360EB">
        <w:t>.</w:t>
      </w:r>
    </w:p>
    <w:p w14:paraId="67926EAF" w14:textId="77777777" w:rsidR="00D360EB" w:rsidRPr="00D360EB" w:rsidRDefault="00D360EB" w:rsidP="00D360EB">
      <w:pPr>
        <w:pStyle w:val="aa"/>
      </w:pPr>
      <w:r w:rsidRPr="00D360EB">
        <w:t>YCbCr.601 в PC диапазоне: [0, 255].</w:t>
      </w:r>
    </w:p>
    <w:p w14:paraId="5C523292" w14:textId="7B8F4850" w:rsidR="002B6D66" w:rsidRPr="002B6D66" w:rsidRDefault="002B6D66" w:rsidP="002B6D66">
      <w:pPr>
        <w:pStyle w:val="aa"/>
      </w:pPr>
    </w:p>
    <w:p w14:paraId="7CE8CED6" w14:textId="5AA52888" w:rsidR="00877530" w:rsidRDefault="00D360EB" w:rsidP="002B6D66">
      <w:pPr>
        <w:pStyle w:val="aa"/>
      </w:pPr>
      <w:r w:rsidRPr="00D360EB">
        <w:t>Входные/выходные данные: PNM P5 или P6 (RGB).</w:t>
      </w:r>
    </w:p>
    <w:p w14:paraId="0D10C2B9" w14:textId="77777777" w:rsidR="00D360EB" w:rsidRPr="002B6D66" w:rsidRDefault="00D360EB" w:rsidP="002B6D66">
      <w:pPr>
        <w:pStyle w:val="aa"/>
      </w:pPr>
    </w:p>
    <w:p w14:paraId="0DE429CB" w14:textId="77777777" w:rsidR="00504836" w:rsidRPr="00504836" w:rsidRDefault="00504836" w:rsidP="00504836">
      <w:pPr>
        <w:pStyle w:val="aa"/>
        <w:rPr>
          <w:b/>
          <w:bCs/>
        </w:rPr>
      </w:pPr>
      <w:r w:rsidRPr="00504836">
        <w:rPr>
          <w:b/>
          <w:bCs/>
        </w:rPr>
        <w:t xml:space="preserve">Частичное решение: </w:t>
      </w:r>
      <w:r w:rsidRPr="00504836">
        <w:t>только преобразования 0-3 + корректно выделяется и освобождается память, закрываются файлы, есть обработка ошибок.</w:t>
      </w:r>
    </w:p>
    <w:p w14:paraId="30F30C9D" w14:textId="052400EE" w:rsidR="00737419" w:rsidRPr="00504836" w:rsidRDefault="00504836" w:rsidP="00504836">
      <w:pPr>
        <w:pStyle w:val="aa"/>
      </w:pPr>
      <w:r w:rsidRPr="00504836">
        <w:rPr>
          <w:b/>
          <w:bCs/>
        </w:rPr>
        <w:t>Полное решение:</w:t>
      </w:r>
      <w:r w:rsidRPr="00504836">
        <w:t xml:space="preserve"> все остальное.</w:t>
      </w:r>
    </w:p>
    <w:p w14:paraId="2EC62106" w14:textId="77777777" w:rsidR="00737419" w:rsidRPr="00737419" w:rsidRDefault="00737419" w:rsidP="00737419">
      <w:pPr>
        <w:pStyle w:val="aa"/>
      </w:pPr>
      <w:r w:rsidRPr="00737419">
        <w:lastRenderedPageBreak/>
        <w:t>Если программе передано значение, которое не поддерживается – следует сообщить об ошибке.</w:t>
      </w:r>
    </w:p>
    <w:p w14:paraId="01EDBA07" w14:textId="77777777" w:rsidR="00737419" w:rsidRPr="00737419" w:rsidRDefault="00737419" w:rsidP="00737419">
      <w:pPr>
        <w:pStyle w:val="aa"/>
      </w:pPr>
    </w:p>
    <w:p w14:paraId="18063FAA" w14:textId="77777777" w:rsidR="00737419" w:rsidRPr="00737419" w:rsidRDefault="00737419" w:rsidP="00737419">
      <w:pPr>
        <w:pStyle w:val="aa"/>
      </w:pPr>
      <w:r w:rsidRPr="00737419">
        <w:t>Коды возврата:</w:t>
      </w:r>
    </w:p>
    <w:p w14:paraId="42C51B2D" w14:textId="77777777" w:rsidR="00737419" w:rsidRPr="00737419" w:rsidRDefault="00737419" w:rsidP="00737419">
      <w:pPr>
        <w:pStyle w:val="aa"/>
      </w:pPr>
      <w:r w:rsidRPr="00737419">
        <w:t>0 - ошибок нет</w:t>
      </w:r>
    </w:p>
    <w:p w14:paraId="1EB06398" w14:textId="55F293D8" w:rsidR="007E73BC" w:rsidRDefault="00737419" w:rsidP="00737419">
      <w:pPr>
        <w:pStyle w:val="aa"/>
      </w:pPr>
      <w:r w:rsidRPr="00737419">
        <w:t>1 - произошла ошибка</w:t>
      </w:r>
    </w:p>
    <w:p w14:paraId="561EA3CD" w14:textId="707EE39C" w:rsidR="006933FE" w:rsidRDefault="006933FE" w:rsidP="00737419">
      <w:pPr>
        <w:pStyle w:val="aa"/>
      </w:pPr>
    </w:p>
    <w:p w14:paraId="72CF6F0A" w14:textId="77777777" w:rsidR="006933FE" w:rsidRPr="006933FE" w:rsidRDefault="006933FE" w:rsidP="006933FE">
      <w:pPr>
        <w:pStyle w:val="aa"/>
      </w:pPr>
      <w:r w:rsidRPr="006933FE">
        <w:t>В поток вывода (</w:t>
      </w:r>
      <w:proofErr w:type="spellStart"/>
      <w:r w:rsidRPr="006933FE">
        <w:t>printf</w:t>
      </w:r>
      <w:proofErr w:type="spellEnd"/>
      <w:r w:rsidRPr="006933FE">
        <w:t xml:space="preserve">, </w:t>
      </w:r>
      <w:proofErr w:type="spellStart"/>
      <w:r w:rsidRPr="006933FE">
        <w:t>cout</w:t>
      </w:r>
      <w:proofErr w:type="spellEnd"/>
      <w:r w:rsidRPr="006933FE">
        <w:t>) выводится только следующая информация: для преобразований 2-5 найденные значения &lt;смещение&gt; и &lt;множитель&gt; в формате: "&lt;смещение&gt; &lt;множитель&gt;".</w:t>
      </w:r>
    </w:p>
    <w:p w14:paraId="1AE3C6B3" w14:textId="77777777" w:rsidR="006933FE" w:rsidRPr="006933FE" w:rsidRDefault="006933FE" w:rsidP="006933FE">
      <w:pPr>
        <w:pStyle w:val="aa"/>
      </w:pPr>
    </w:p>
    <w:p w14:paraId="2F4A8271" w14:textId="77777777" w:rsidR="006933FE" w:rsidRPr="006933FE" w:rsidRDefault="006933FE" w:rsidP="006933FE">
      <w:pPr>
        <w:pStyle w:val="aa"/>
      </w:pPr>
      <w:r w:rsidRPr="006933FE">
        <w:t>Сообщения об ошибках выводятся в поток вывода ошибок:</w:t>
      </w:r>
    </w:p>
    <w:p w14:paraId="587AF27B" w14:textId="77777777" w:rsidR="006933FE" w:rsidRPr="006933FE" w:rsidRDefault="006933FE" w:rsidP="006933FE">
      <w:pPr>
        <w:pStyle w:val="aa"/>
        <w:rPr>
          <w:lang w:val="en-GB"/>
        </w:rPr>
      </w:pPr>
      <w:r w:rsidRPr="006933FE">
        <w:t>С</w:t>
      </w:r>
      <w:r w:rsidRPr="006933FE">
        <w:rPr>
          <w:lang w:val="en-GB"/>
        </w:rPr>
        <w:t xml:space="preserve">: </w:t>
      </w:r>
      <w:proofErr w:type="spellStart"/>
      <w:proofErr w:type="gramStart"/>
      <w:r w:rsidRPr="006933FE">
        <w:rPr>
          <w:lang w:val="en-GB"/>
        </w:rPr>
        <w:t>fprintf</w:t>
      </w:r>
      <w:proofErr w:type="spellEnd"/>
      <w:r w:rsidRPr="006933FE">
        <w:rPr>
          <w:lang w:val="en-GB"/>
        </w:rPr>
        <w:t>(</w:t>
      </w:r>
      <w:proofErr w:type="gramEnd"/>
      <w:r w:rsidRPr="006933FE">
        <w:rPr>
          <w:lang w:val="en-GB"/>
        </w:rPr>
        <w:t>stderr, "Error\n");</w:t>
      </w:r>
    </w:p>
    <w:p w14:paraId="27E44DD0" w14:textId="2DF6D3D0" w:rsidR="007E73BC" w:rsidRDefault="006933FE" w:rsidP="00953CCD">
      <w:pPr>
        <w:pStyle w:val="aa"/>
      </w:pPr>
      <w:r w:rsidRPr="006933FE">
        <w:t xml:space="preserve">C++: </w:t>
      </w:r>
      <w:proofErr w:type="spellStart"/>
      <w:proofErr w:type="gramStart"/>
      <w:r w:rsidRPr="006933FE">
        <w:t>std</w:t>
      </w:r>
      <w:proofErr w:type="spellEnd"/>
      <w:r w:rsidRPr="006933FE">
        <w:t>::</w:t>
      </w:r>
      <w:proofErr w:type="spellStart"/>
      <w:proofErr w:type="gramEnd"/>
      <w:r w:rsidRPr="006933FE">
        <w:t>cerr</w:t>
      </w:r>
      <w:proofErr w:type="spellEnd"/>
    </w:p>
    <w:p w14:paraId="47184797" w14:textId="0C70AA16" w:rsidR="00CD17D6" w:rsidRDefault="00CD17D6" w:rsidP="00CD17D6">
      <w:pPr>
        <w:pStyle w:val="1"/>
      </w:pPr>
      <w:r w:rsidRPr="005C4FFE">
        <w:lastRenderedPageBreak/>
        <w:t>Теоретическая часть</w:t>
      </w:r>
    </w:p>
    <w:p w14:paraId="395DB6B6" w14:textId="674CAD02" w:rsidR="007B7C1F" w:rsidRPr="007B7C1F" w:rsidRDefault="007B7C1F" w:rsidP="007B7C1F">
      <w:r>
        <w:rPr>
          <w:noProof/>
        </w:rPr>
        <w:drawing>
          <wp:anchor distT="0" distB="0" distL="114300" distR="114300" simplePos="0" relativeHeight="251656192" behindDoc="0" locked="0" layoutInCell="1" allowOverlap="1" wp14:anchorId="0843E59B" wp14:editId="7476EA3B">
            <wp:simplePos x="0" y="0"/>
            <wp:positionH relativeFrom="column">
              <wp:posOffset>4156710</wp:posOffset>
            </wp:positionH>
            <wp:positionV relativeFrom="paragraph">
              <wp:posOffset>11430</wp:posOffset>
            </wp:positionV>
            <wp:extent cx="2162175" cy="1443355"/>
            <wp:effectExtent l="0" t="0" r="9525" b="444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4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7C1F">
        <w:t>Нередко можно наблюдать изображения с плохой контрастностью: тёмные участки изображения недостаточно тёмные и/или светлые недостаточно светлые.</w:t>
      </w:r>
    </w:p>
    <w:p w14:paraId="5B374573" w14:textId="6B3733E9" w:rsidR="007B7C1F" w:rsidRPr="007B7C1F" w:rsidRDefault="007B7C1F" w:rsidP="007B7C1F">
      <w:r>
        <w:rPr>
          <w:noProof/>
        </w:rPr>
        <w:drawing>
          <wp:anchor distT="0" distB="0" distL="114300" distR="114300" simplePos="0" relativeHeight="251657216" behindDoc="0" locked="0" layoutInCell="1" allowOverlap="1" wp14:anchorId="42BD84A3" wp14:editId="1104D36C">
            <wp:simplePos x="0" y="0"/>
            <wp:positionH relativeFrom="column">
              <wp:posOffset>4156075</wp:posOffset>
            </wp:positionH>
            <wp:positionV relativeFrom="paragraph">
              <wp:posOffset>746760</wp:posOffset>
            </wp:positionV>
            <wp:extent cx="2162175" cy="99060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B7C1F">
        <w:t>Эту проблему можно хорошо продемонстрировать, если построить распределение яркостей всех точек изображения – гистограмму.</w:t>
      </w:r>
    </w:p>
    <w:p w14:paraId="307F0B22" w14:textId="7063FC7C" w:rsidR="0047350B" w:rsidRDefault="0047350B" w:rsidP="0047350B"/>
    <w:p w14:paraId="46DA1243" w14:textId="77777777" w:rsidR="00C43CC7" w:rsidRDefault="00C43CC7" w:rsidP="0047350B"/>
    <w:p w14:paraId="456DD031" w14:textId="77777777" w:rsidR="00A11533" w:rsidRPr="00A11533" w:rsidRDefault="00A11533" w:rsidP="00A11533">
      <w:r w:rsidRPr="00A11533">
        <w:t>Для улучшения контрастности гистограмму нужно растянуть на весь диапазон значений: минимальное значение пикселя должно стать 0 в новом изображении, а максимальное – 255.</w:t>
      </w:r>
    </w:p>
    <w:p w14:paraId="20D8B6DA" w14:textId="77777777" w:rsidR="00A11533" w:rsidRPr="00A11533" w:rsidRDefault="00A11533" w:rsidP="00A11533">
      <w:r w:rsidRPr="00A11533">
        <w:t>Преобразование яркости каждого пикселя можно описать простой формулой:</w:t>
      </w:r>
    </w:p>
    <w:p w14:paraId="34EB94E0" w14:textId="77777777" w:rsidR="00A11533" w:rsidRPr="00A11533" w:rsidRDefault="00A11533" w:rsidP="00A11533">
      <w:pPr>
        <w:rPr>
          <w:lang w:val="en-GB"/>
        </w:rPr>
      </w:pPr>
      <w:r w:rsidRPr="00A11533">
        <w:rPr>
          <w:lang w:val="en-GB"/>
        </w:rPr>
        <w:t xml:space="preserve">y = (x - </w:t>
      </w:r>
      <w:proofErr w:type="gramStart"/>
      <w:r w:rsidRPr="00A11533">
        <w:rPr>
          <w:lang w:val="en-GB"/>
        </w:rPr>
        <w:t>min)*</w:t>
      </w:r>
      <w:proofErr w:type="gramEnd"/>
      <w:r w:rsidRPr="00A11533">
        <w:rPr>
          <w:lang w:val="en-GB"/>
        </w:rPr>
        <w:t>255/(max - min)</w:t>
      </w:r>
    </w:p>
    <w:p w14:paraId="44C4FEEB" w14:textId="055DE123" w:rsidR="007B7C1F" w:rsidRDefault="007B7C1F" w:rsidP="0047350B">
      <w:pPr>
        <w:rPr>
          <w:lang w:val="en-GB"/>
        </w:rPr>
      </w:pPr>
    </w:p>
    <w:p w14:paraId="7D92B43F" w14:textId="1C9F2B9C" w:rsidR="001E1587" w:rsidRPr="00EE24DF" w:rsidRDefault="001E1587" w:rsidP="0047350B">
      <w:r>
        <w:rPr>
          <w:noProof/>
        </w:rPr>
        <w:drawing>
          <wp:inline distT="0" distB="0" distL="0" distR="0" wp14:anchorId="6A378A7F" wp14:editId="012F7EA0">
            <wp:extent cx="2411161" cy="160972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79" cy="16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587">
        <w:t xml:space="preserve"> </w:t>
      </w:r>
      <w:r>
        <w:rPr>
          <w:noProof/>
        </w:rPr>
        <w:drawing>
          <wp:inline distT="0" distB="0" distL="0" distR="0" wp14:anchorId="26A71E22" wp14:editId="16196FEF">
            <wp:extent cx="2412000" cy="16092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000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898C" w14:textId="4F6ADC6A" w:rsidR="00A11533" w:rsidRDefault="001E1587" w:rsidP="0047350B">
      <w:r>
        <w:rPr>
          <w:noProof/>
        </w:rPr>
        <w:drawing>
          <wp:inline distT="0" distB="0" distL="0" distR="0" wp14:anchorId="01F01F07" wp14:editId="68E7D2F4">
            <wp:extent cx="2401200" cy="961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9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1587">
        <w:t xml:space="preserve"> </w:t>
      </w:r>
      <w:r>
        <w:rPr>
          <w:noProof/>
        </w:rPr>
        <w:drawing>
          <wp:inline distT="0" distB="0" distL="0" distR="0" wp14:anchorId="44384874" wp14:editId="2094C9A6">
            <wp:extent cx="2430780" cy="97231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306" cy="98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6A3C7" w14:textId="154F91FA" w:rsidR="008B4822" w:rsidRPr="00EE24DF" w:rsidRDefault="008B4822">
      <w:pPr>
        <w:spacing w:after="160" w:line="259" w:lineRule="auto"/>
        <w:ind w:firstLine="0"/>
        <w:jc w:val="left"/>
      </w:pPr>
      <w:r w:rsidRPr="00EE24DF">
        <w:br w:type="page"/>
      </w:r>
    </w:p>
    <w:p w14:paraId="5BB95791" w14:textId="59A89913" w:rsidR="008B4822" w:rsidRPr="008B4822" w:rsidRDefault="008B4822" w:rsidP="008B482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F37B8A" wp14:editId="3C2CA276">
            <wp:simplePos x="0" y="0"/>
            <wp:positionH relativeFrom="column">
              <wp:posOffset>4099560</wp:posOffset>
            </wp:positionH>
            <wp:positionV relativeFrom="paragraph">
              <wp:posOffset>126365</wp:posOffset>
            </wp:positionV>
            <wp:extent cx="2401200" cy="16020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16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B4822">
        <w:t>При нахождении минимального и максимального значений пикселей имеет смысл игнорировать небольшой процент самых тёмных и светлых пикселей, что обычно соответствует шуму.</w:t>
      </w:r>
    </w:p>
    <w:p w14:paraId="70613A87" w14:textId="042FB834" w:rsidR="008B4822" w:rsidRPr="008B4822" w:rsidRDefault="00C51342" w:rsidP="008B482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BA583E" wp14:editId="176158AB">
                <wp:simplePos x="0" y="0"/>
                <wp:positionH relativeFrom="column">
                  <wp:posOffset>5958687</wp:posOffset>
                </wp:positionH>
                <wp:positionV relativeFrom="paragraph">
                  <wp:posOffset>968502</wp:posOffset>
                </wp:positionV>
                <wp:extent cx="260883" cy="680314"/>
                <wp:effectExtent l="38100" t="0" r="2540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883" cy="680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88E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469.2pt;margin-top:76.25pt;width:20.55pt;height:53.5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" strokecolor="#ed7d31 [3205]" strokeweight=".5pt">
                <v:stroke endarrow="block" joinstyle="miter"/>
              </v:shape>
            </w:pict>
          </mc:Fallback>
        </mc:AlternateContent>
      </w:r>
      <w:r w:rsidR="008B4822">
        <w:rPr>
          <w:noProof/>
        </w:rPr>
        <w:drawing>
          <wp:anchor distT="0" distB="0" distL="114300" distR="114300" simplePos="0" relativeHeight="251659264" behindDoc="0" locked="0" layoutInCell="1" allowOverlap="1" wp14:anchorId="422E41ED" wp14:editId="0C935CC2">
            <wp:simplePos x="0" y="0"/>
            <wp:positionH relativeFrom="column">
              <wp:posOffset>4100195</wp:posOffset>
            </wp:positionH>
            <wp:positionV relativeFrom="paragraph">
              <wp:posOffset>763905</wp:posOffset>
            </wp:positionV>
            <wp:extent cx="2400300" cy="96012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822" w:rsidRPr="008B4822">
        <w:t>На примере гистограммы видно, что в качестве минимума здесь можно взять абсолютный минимум, а для максимума имеет смысл взять указанное стрелкой значение, игнорируя существующие, но малочисленные более светлые пиксели.</w:t>
      </w:r>
    </w:p>
    <w:p w14:paraId="289FD965" w14:textId="2B4AD1EB" w:rsidR="001E1587" w:rsidRDefault="001E1587" w:rsidP="0047350B"/>
    <w:p w14:paraId="34B7AEF5" w14:textId="6CD5C63A" w:rsidR="00C43CC7" w:rsidRDefault="00C43CC7" w:rsidP="0047350B"/>
    <w:p w14:paraId="60229F6C" w14:textId="324BA790" w:rsidR="00C43CC7" w:rsidRDefault="00171206" w:rsidP="0047350B">
      <w:r w:rsidRPr="00171206">
        <w:t xml:space="preserve">Корректировать контрастность можно как работая в пространстве RGB, </w:t>
      </w:r>
      <w:r w:rsidRPr="00171206">
        <w:rPr>
          <w:b/>
          <w:bCs/>
        </w:rPr>
        <w:t xml:space="preserve">одинаково </w:t>
      </w:r>
      <w:r w:rsidRPr="00171206">
        <w:t>изменяя все каналы (а не отдельно каждый), так и в других цветовых пространствах.</w:t>
      </w:r>
      <w:r w:rsidRPr="00171206">
        <w:br/>
        <w:t xml:space="preserve">Например, широко используется корректировка контрастности в пространстве </w:t>
      </w:r>
      <w:proofErr w:type="spellStart"/>
      <w:r w:rsidRPr="00171206">
        <w:t>YCbCr</w:t>
      </w:r>
      <w:proofErr w:type="spellEnd"/>
      <w:r w:rsidRPr="00171206">
        <w:t xml:space="preserve">. Здесь изменяются значения только канала Y, соответствующего яркости изображения, а каналы </w:t>
      </w:r>
      <w:proofErr w:type="spellStart"/>
      <w:r w:rsidRPr="00171206">
        <w:t>Cb</w:t>
      </w:r>
      <w:proofErr w:type="spellEnd"/>
      <w:r w:rsidRPr="00171206">
        <w:t xml:space="preserve"> и </w:t>
      </w:r>
      <w:proofErr w:type="spellStart"/>
      <w:r w:rsidRPr="00171206">
        <w:t>Cr</w:t>
      </w:r>
      <w:proofErr w:type="spellEnd"/>
      <w:r w:rsidRPr="00171206">
        <w:t xml:space="preserve"> остаются неизменными. Как правило, это даёт более контрастные, но менее насыщенные изображения, чем </w:t>
      </w:r>
      <w:proofErr w:type="spellStart"/>
      <w:r w:rsidRPr="00171206">
        <w:t>автоконтрастность</w:t>
      </w:r>
      <w:proofErr w:type="spellEnd"/>
      <w:r w:rsidRPr="00171206">
        <w:t xml:space="preserve"> в пространстве RGB.</w:t>
      </w:r>
    </w:p>
    <w:p w14:paraId="39840557" w14:textId="23DF0E47" w:rsidR="00CB6DE6" w:rsidRPr="00EE24DF" w:rsidRDefault="00725BD8" w:rsidP="003D188F">
      <w:pPr>
        <w:ind w:firstLine="0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F33840C" wp14:editId="2D803D2F">
                <wp:simplePos x="0" y="0"/>
                <wp:positionH relativeFrom="column">
                  <wp:posOffset>-534966</wp:posOffset>
                </wp:positionH>
                <wp:positionV relativeFrom="paragraph">
                  <wp:posOffset>337551</wp:posOffset>
                </wp:positionV>
                <wp:extent cx="7190417" cy="1924168"/>
                <wp:effectExtent l="0" t="0" r="0" b="0"/>
                <wp:wrapTopAndBottom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0417" cy="1924168"/>
                          <a:chOff x="0" y="0"/>
                          <a:chExt cx="7190417" cy="1924168"/>
                        </a:xfrm>
                      </wpg:grpSpPr>
                      <wpg:grpSp>
                        <wpg:cNvPr id="13" name="Группа 13"/>
                        <wpg:cNvGrpSpPr/>
                        <wpg:grpSpPr>
                          <a:xfrm>
                            <a:off x="0" y="0"/>
                            <a:ext cx="7188835" cy="1599565"/>
                            <a:chOff x="0" y="5610"/>
                            <a:chExt cx="7187908" cy="1601475"/>
                          </a:xfrm>
                        </wpg:grpSpPr>
                        <pic:pic xmlns:pic="http://schemas.openxmlformats.org/drawingml/2006/picture">
                          <pic:nvPicPr>
                            <pic:cNvPr id="10" name="Рисунок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610"/>
                              <a:ext cx="2397125" cy="160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" name="Рисунок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395391" y="5610"/>
                              <a:ext cx="2397125" cy="160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" name="Рисунок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790783" y="5615"/>
                              <a:ext cx="2397125" cy="1601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4" name="Надпись 14"/>
                        <wps:cNvSpPr txBox="1"/>
                        <wps:spPr>
                          <a:xfrm>
                            <a:off x="269271" y="1598798"/>
                            <a:ext cx="2153889" cy="3253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D9EAED" w14:textId="0223E454" w:rsidR="00C713D1" w:rsidRPr="00845825" w:rsidRDefault="00C713D1" w:rsidP="00845825">
                              <w:pPr>
                                <w:jc w:val="left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YCbCR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Надпись 15"/>
                        <wps:cNvSpPr txBox="1"/>
                        <wps:spPr>
                          <a:xfrm>
                            <a:off x="2793688" y="1598798"/>
                            <a:ext cx="199580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8E8D97" w14:textId="44A9F42C" w:rsidR="00C713D1" w:rsidRPr="00845825" w:rsidRDefault="00C713D1" w:rsidP="009D3274">
                              <w:pPr>
                                <w:jc w:val="left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RGB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Надпись 16"/>
                        <wps:cNvSpPr txBox="1"/>
                        <wps:spPr>
                          <a:xfrm>
                            <a:off x="4521512" y="1598798"/>
                            <a:ext cx="2668905" cy="3251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F38343" w14:textId="47F5E696" w:rsidR="00C713D1" w:rsidRPr="00BA37DD" w:rsidRDefault="00C713D1" w:rsidP="00BA37DD">
                              <w:pPr>
                                <w:jc w:val="left"/>
                              </w:pPr>
                              <w:r>
                                <w:t>Исходное изображение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3840C" id="Группа 17" o:spid="_x0000_s1026" style="position:absolute;left:0;text-align:left;margin-left:-42.1pt;margin-top:26.6pt;width:566.15pt;height:151.5pt;z-index:251670528" coordsize="71904,192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">
                <v:group id="Группа 13" o:spid="_x0000_s1027" style="position:absolute;width:71888;height:15995" coordorigin=",56" coordsize="71879,1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0" o:spid="_x0000_s1028" type="#_x0000_t75" style="position:absolute;top:56;width:23971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">
                    <v:imagedata r:id="rId17" o:title=""/>
                  </v:shape>
                  <v:shape id="Рисунок 11" o:spid="_x0000_s1029" type="#_x0000_t75" style="position:absolute;left:23953;top:56;width:23972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">
                    <v:imagedata r:id="rId18" o:title=""/>
                  </v:shape>
                  <v:shape id="Рисунок 12" o:spid="_x0000_s1030" type="#_x0000_t75" style="position:absolute;left:47907;top:56;width:23972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">
                    <v:imagedata r:id="rId19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4" o:spid="_x0000_s1031" type="#_x0000_t202" style="position:absolute;left:2692;top:15987;width:21539;height:3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00D9EAED" w14:textId="0223E454" w:rsidR="00C713D1" w:rsidRPr="00845825" w:rsidRDefault="00C713D1" w:rsidP="00845825">
                        <w:pPr>
                          <w:jc w:val="left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YCbCR</w:t>
                        </w:r>
                        <w:proofErr w:type="spellEnd"/>
                      </w:p>
                    </w:txbxContent>
                  </v:textbox>
                </v:shape>
                <v:shape id="Надпись 15" o:spid="_x0000_s1032" type="#_x0000_t202" style="position:absolute;left:27936;top:15987;width:19958;height:3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1C8E8D97" w14:textId="44A9F42C" w:rsidR="00C713D1" w:rsidRPr="00845825" w:rsidRDefault="00C713D1" w:rsidP="009D3274">
                        <w:pPr>
                          <w:jc w:val="left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RGB</w:t>
                        </w:r>
                      </w:p>
                    </w:txbxContent>
                  </v:textbox>
                </v:shape>
                <v:shape id="Надпись 16" o:spid="_x0000_s1033" type="#_x0000_t202" style="position:absolute;left:45215;top:15987;width:26689;height:3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11F38343" w14:textId="47F5E696" w:rsidR="00C713D1" w:rsidRPr="00BA37DD" w:rsidRDefault="00C713D1" w:rsidP="00BA37DD">
                        <w:pPr>
                          <w:jc w:val="left"/>
                        </w:pPr>
                        <w:r>
                          <w:t>Исходное изображение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466CF80" w14:textId="2F8D517F" w:rsidR="00CB6DE6" w:rsidRDefault="00CB6DE6" w:rsidP="0047350B"/>
    <w:p w14:paraId="733C4A12" w14:textId="66E65D96" w:rsidR="00CB6DE6" w:rsidRDefault="00CB6DE6" w:rsidP="0047350B"/>
    <w:p w14:paraId="6F4373D2" w14:textId="2E555C3D" w:rsidR="00100B2B" w:rsidRDefault="00100B2B" w:rsidP="00100B2B">
      <w:pPr>
        <w:pStyle w:val="1"/>
      </w:pPr>
      <w:r w:rsidRPr="00E9713F">
        <w:lastRenderedPageBreak/>
        <w:t>Экспериментальная часть</w:t>
      </w:r>
    </w:p>
    <w:p w14:paraId="1BC05FA9" w14:textId="28C5910D" w:rsidR="00100B2B" w:rsidRDefault="004815E3" w:rsidP="00100B2B">
      <w:r>
        <w:t xml:space="preserve">Лабораторная работа выполнена на языке </w:t>
      </w:r>
      <w:r>
        <w:rPr>
          <w:lang w:val="en-US"/>
        </w:rPr>
        <w:t>C</w:t>
      </w:r>
      <w:r w:rsidRPr="004815E3">
        <w:t>++.</w:t>
      </w:r>
      <w:r w:rsidR="000351AE" w:rsidRPr="000351AE">
        <w:t xml:space="preserve"> </w:t>
      </w:r>
      <w:r w:rsidR="000351AE">
        <w:t xml:space="preserve">Стандарт языка </w:t>
      </w:r>
      <w:r w:rsidR="000351AE">
        <w:rPr>
          <w:lang w:val="en-US"/>
        </w:rPr>
        <w:t>C</w:t>
      </w:r>
      <w:r w:rsidR="000351AE" w:rsidRPr="005740C1">
        <w:t>++14.</w:t>
      </w:r>
    </w:p>
    <w:p w14:paraId="3E5A7956" w14:textId="7E141A9E" w:rsidR="00C70E2C" w:rsidRPr="005740C1" w:rsidRDefault="00C70E2C" w:rsidP="00C70E2C">
      <w:pPr>
        <w:pStyle w:val="aa"/>
      </w:pPr>
      <w:r>
        <w:t>Для удобства все основные функции для работы с изображением были вынесены в отдельную библиотеку</w:t>
      </w:r>
      <w:r w:rsidRPr="001A2BC6">
        <w:t>.</w:t>
      </w:r>
    </w:p>
    <w:p w14:paraId="1A0FAEB0" w14:textId="272746C2" w:rsidR="00267ACE" w:rsidRDefault="00267ACE" w:rsidP="00267ACE">
      <w:pPr>
        <w:pStyle w:val="2"/>
      </w:pPr>
      <w:r w:rsidRPr="00510AB6">
        <w:t>Хранение данных изображения и заголовка</w:t>
      </w:r>
      <w:r w:rsidR="005740C1" w:rsidRPr="00510AB6">
        <w:t xml:space="preserve"> при чтении из файла</w:t>
      </w:r>
    </w:p>
    <w:p w14:paraId="00031DAF" w14:textId="4D27D22F" w:rsidR="004D27A5" w:rsidRDefault="0032602B" w:rsidP="00100B2B">
      <w:r>
        <w:t xml:space="preserve">Данные заголовка файла хранятся в </w:t>
      </w:r>
      <w:r w:rsidR="008915A0">
        <w:t>переменных</w:t>
      </w:r>
      <w:r w:rsidR="008915A0" w:rsidRPr="008915A0">
        <w:t>:</w:t>
      </w:r>
    </w:p>
    <w:p w14:paraId="42090332" w14:textId="0BBC5FCB" w:rsidR="00FA45C5" w:rsidRPr="00FA45C5" w:rsidRDefault="00FA45C5" w:rsidP="00FA45C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char </w:t>
      </w:r>
      <w:proofErr w:type="spellStart"/>
      <w:r w:rsidRPr="00FA45C5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r w:rsidRPr="00FA45C5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FA45C5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unsigned int </w:t>
      </w:r>
      <w:proofErr w:type="spellStart"/>
      <w:r w:rsidRPr="00FA45C5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</w:t>
      </w:r>
      <w:proofErr w:type="gramStart"/>
      <w:r w:rsidRPr="00FA45C5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value</w:t>
      </w:r>
      <w:proofErr w:type="spellEnd"/>
      <w:r w:rsidRPr="00FA45C5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proofErr w:type="gramEnd"/>
    </w:p>
    <w:p w14:paraId="4D3CE68F" w14:textId="77777777" w:rsidR="002822FC" w:rsidRDefault="002822FC" w:rsidP="002822FC">
      <w:pPr>
        <w:spacing w:before="120"/>
      </w:pPr>
      <w:r>
        <w:t xml:space="preserve">Чтение производится при помощи функции </w:t>
      </w:r>
      <w:proofErr w:type="spellStart"/>
      <w:r>
        <w:rPr>
          <w:lang w:val="en-US"/>
        </w:rPr>
        <w:t>fscanf</w:t>
      </w:r>
      <w:proofErr w:type="spellEnd"/>
      <w:r w:rsidRPr="00F11C04">
        <w:t>:</w:t>
      </w:r>
    </w:p>
    <w:p w14:paraId="3465E00E" w14:textId="77777777" w:rsidR="002822FC" w:rsidRPr="00F11C04" w:rsidRDefault="002822FC" w:rsidP="002822FC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proofErr w:type="spellStart"/>
      <w:proofErr w:type="gramStart"/>
      <w:r w:rsidRPr="00F11C04">
        <w:rPr>
          <w:rFonts w:ascii="Consolas" w:hAnsi="Consolas"/>
          <w:color w:val="A9B7C6"/>
          <w:lang w:val="en-US"/>
        </w:rPr>
        <w:t>fscanf</w:t>
      </w:r>
      <w:proofErr w:type="spellEnd"/>
      <w:r w:rsidRPr="00F11C04">
        <w:rPr>
          <w:rFonts w:ascii="Consolas" w:hAnsi="Consolas"/>
          <w:color w:val="A9B7C6"/>
          <w:lang w:val="en-US"/>
        </w:rPr>
        <w:t>(</w:t>
      </w:r>
      <w:proofErr w:type="spellStart"/>
      <w:proofErr w:type="gramEnd"/>
      <w:r w:rsidRPr="00F11C04">
        <w:rPr>
          <w:rFonts w:ascii="Consolas" w:hAnsi="Consolas"/>
          <w:color w:val="A9B7C6"/>
          <w:lang w:val="en-US"/>
        </w:rPr>
        <w:t>file_in</w:t>
      </w:r>
      <w:proofErr w:type="spellEnd"/>
      <w:r w:rsidRPr="00F11C04">
        <w:rPr>
          <w:rFonts w:ascii="Consolas" w:hAnsi="Consolas"/>
          <w:color w:val="CC7832"/>
          <w:lang w:val="en-US"/>
        </w:rPr>
        <w:t xml:space="preserve">, </w:t>
      </w:r>
      <w:r w:rsidRPr="00F11C04">
        <w:rPr>
          <w:rFonts w:ascii="Consolas" w:hAnsi="Consolas"/>
          <w:color w:val="6A8759"/>
          <w:lang w:val="en-US"/>
        </w:rPr>
        <w:t>"</w:t>
      </w:r>
      <w:proofErr w:type="spellStart"/>
      <w:r w:rsidRPr="00F11C04">
        <w:rPr>
          <w:rFonts w:ascii="Consolas" w:hAnsi="Consolas"/>
          <w:color w:val="6A8759"/>
          <w:lang w:val="en-US"/>
        </w:rPr>
        <w:t>P%c</w:t>
      </w:r>
      <w:proofErr w:type="spellEnd"/>
      <w:r w:rsidRPr="00F11C04">
        <w:rPr>
          <w:rFonts w:ascii="Consolas" w:hAnsi="Consolas"/>
          <w:color w:val="CC7832"/>
          <w:lang w:val="en-US"/>
        </w:rPr>
        <w:t>\</w:t>
      </w:r>
      <w:proofErr w:type="spellStart"/>
      <w:r w:rsidRPr="00F11C04">
        <w:rPr>
          <w:rFonts w:ascii="Consolas" w:hAnsi="Consolas"/>
          <w:color w:val="CC7832"/>
          <w:lang w:val="en-US"/>
        </w:rPr>
        <w:t>n</w:t>
      </w:r>
      <w:r w:rsidRPr="00F11C04">
        <w:rPr>
          <w:rFonts w:ascii="Consolas" w:hAnsi="Consolas"/>
          <w:color w:val="6A8759"/>
          <w:lang w:val="en-US"/>
        </w:rPr>
        <w:t>%i</w:t>
      </w:r>
      <w:proofErr w:type="spellEnd"/>
      <w:r w:rsidRPr="00F11C04">
        <w:rPr>
          <w:rFonts w:ascii="Consolas" w:hAnsi="Consolas"/>
          <w:color w:val="6A8759"/>
          <w:lang w:val="en-US"/>
        </w:rPr>
        <w:t xml:space="preserve"> %</w:t>
      </w:r>
      <w:proofErr w:type="spellStart"/>
      <w:r w:rsidRPr="00F11C04">
        <w:rPr>
          <w:rFonts w:ascii="Consolas" w:hAnsi="Consolas"/>
          <w:color w:val="6A8759"/>
          <w:lang w:val="en-US"/>
        </w:rPr>
        <w:t>i</w:t>
      </w:r>
      <w:proofErr w:type="spellEnd"/>
      <w:r w:rsidRPr="00F11C04">
        <w:rPr>
          <w:rFonts w:ascii="Consolas" w:hAnsi="Consolas"/>
          <w:color w:val="CC7832"/>
          <w:lang w:val="en-US"/>
        </w:rPr>
        <w:t>\</w:t>
      </w:r>
      <w:proofErr w:type="spellStart"/>
      <w:r w:rsidRPr="00F11C04">
        <w:rPr>
          <w:rFonts w:ascii="Consolas" w:hAnsi="Consolas"/>
          <w:color w:val="CC7832"/>
          <w:lang w:val="en-US"/>
        </w:rPr>
        <w:t>n</w:t>
      </w:r>
      <w:r w:rsidRPr="00F11C04">
        <w:rPr>
          <w:rFonts w:ascii="Consolas" w:hAnsi="Consolas"/>
          <w:color w:val="6A8759"/>
          <w:lang w:val="en-US"/>
        </w:rPr>
        <w:t>%i</w:t>
      </w:r>
      <w:proofErr w:type="spellEnd"/>
      <w:r w:rsidRPr="00F11C04">
        <w:rPr>
          <w:rFonts w:ascii="Consolas" w:hAnsi="Consolas"/>
          <w:color w:val="CC7832"/>
          <w:lang w:val="en-US"/>
        </w:rPr>
        <w:t>\n</w:t>
      </w:r>
      <w:r w:rsidRPr="00F11C04">
        <w:rPr>
          <w:rFonts w:ascii="Consolas" w:hAnsi="Consolas"/>
          <w:color w:val="6A8759"/>
          <w:lang w:val="en-US"/>
        </w:rPr>
        <w:t>"</w:t>
      </w:r>
      <w:r w:rsidRPr="00F11C04">
        <w:rPr>
          <w:rFonts w:ascii="Consolas" w:hAnsi="Consolas"/>
          <w:color w:val="CC7832"/>
          <w:lang w:val="en-US"/>
        </w:rPr>
        <w:t xml:space="preserve">, </w:t>
      </w:r>
      <w:r w:rsidRPr="00F11C04">
        <w:rPr>
          <w:rFonts w:ascii="Consolas" w:hAnsi="Consolas"/>
          <w:color w:val="A9B7C6"/>
          <w:lang w:val="en-US"/>
        </w:rPr>
        <w:t>&amp;</w:t>
      </w:r>
      <w:proofErr w:type="spellStart"/>
      <w:r w:rsidRPr="00F11C04">
        <w:rPr>
          <w:rFonts w:ascii="Consolas" w:hAnsi="Consolas"/>
          <w:color w:val="A9B7C6"/>
          <w:lang w:val="en-US"/>
        </w:rPr>
        <w:t>char_header</w:t>
      </w:r>
      <w:proofErr w:type="spellEnd"/>
      <w:r w:rsidRPr="00F11C04">
        <w:rPr>
          <w:rFonts w:ascii="Consolas" w:hAnsi="Consolas"/>
          <w:color w:val="CC7832"/>
          <w:lang w:val="en-US"/>
        </w:rPr>
        <w:t xml:space="preserve">, </w:t>
      </w:r>
      <w:r w:rsidRPr="00F11C04">
        <w:rPr>
          <w:rFonts w:ascii="Consolas" w:hAnsi="Consolas"/>
          <w:color w:val="A9B7C6"/>
          <w:lang w:val="en-US"/>
        </w:rPr>
        <w:t>&amp;width</w:t>
      </w:r>
      <w:r w:rsidRPr="00F11C04">
        <w:rPr>
          <w:rFonts w:ascii="Consolas" w:hAnsi="Consolas"/>
          <w:color w:val="CC7832"/>
          <w:lang w:val="en-US"/>
        </w:rPr>
        <w:t xml:space="preserve">, </w:t>
      </w:r>
      <w:r w:rsidRPr="00F11C04">
        <w:rPr>
          <w:rFonts w:ascii="Consolas" w:hAnsi="Consolas"/>
          <w:color w:val="A9B7C6"/>
          <w:lang w:val="en-US"/>
        </w:rPr>
        <w:t>&amp;height</w:t>
      </w:r>
      <w:r w:rsidRPr="00F11C04">
        <w:rPr>
          <w:rFonts w:ascii="Consolas" w:hAnsi="Consolas"/>
          <w:color w:val="CC7832"/>
          <w:lang w:val="en-US"/>
        </w:rPr>
        <w:t xml:space="preserve">, </w:t>
      </w:r>
      <w:r w:rsidRPr="00F11C04">
        <w:rPr>
          <w:rFonts w:ascii="Consolas" w:hAnsi="Consolas"/>
          <w:color w:val="A9B7C6"/>
          <w:lang w:val="en-US"/>
        </w:rPr>
        <w:t>&amp;</w:t>
      </w:r>
      <w:proofErr w:type="spellStart"/>
      <w:r w:rsidRPr="00F11C04">
        <w:rPr>
          <w:rFonts w:ascii="Consolas" w:hAnsi="Consolas"/>
          <w:color w:val="A9B7C6"/>
          <w:lang w:val="en-US"/>
        </w:rPr>
        <w:t>max_value</w:t>
      </w:r>
      <w:proofErr w:type="spellEnd"/>
      <w:r w:rsidRPr="00F11C04">
        <w:rPr>
          <w:rFonts w:ascii="Consolas" w:hAnsi="Consolas"/>
          <w:color w:val="A9B7C6"/>
          <w:lang w:val="en-US"/>
        </w:rPr>
        <w:t>)</w:t>
      </w:r>
      <w:r w:rsidRPr="00F11C04">
        <w:rPr>
          <w:rFonts w:ascii="Consolas" w:hAnsi="Consolas"/>
          <w:color w:val="CC7832"/>
          <w:lang w:val="en-US"/>
        </w:rPr>
        <w:t>;</w:t>
      </w:r>
    </w:p>
    <w:p w14:paraId="43514656" w14:textId="77777777" w:rsidR="002822FC" w:rsidRDefault="002822FC" w:rsidP="002822FC">
      <w:pPr>
        <w:spacing w:before="120"/>
        <w:rPr>
          <w:lang w:val="en-US"/>
        </w:rPr>
      </w:pPr>
      <w:r>
        <w:t>Где</w:t>
      </w:r>
      <w:r>
        <w:rPr>
          <w:lang w:val="en-US"/>
        </w:rPr>
        <w:t>:</w:t>
      </w:r>
    </w:p>
    <w:p w14:paraId="20043580" w14:textId="77777777" w:rsidR="002822FC" w:rsidRDefault="002822FC" w:rsidP="002822FC">
      <w:pPr>
        <w:pStyle w:val="af0"/>
        <w:numPr>
          <w:ilvl w:val="0"/>
          <w:numId w:val="14"/>
        </w:numPr>
        <w:spacing w:before="120"/>
      </w:pPr>
      <w:r>
        <w:rPr>
          <w:lang w:val="en-US"/>
        </w:rPr>
        <w:t>char</w:t>
      </w:r>
      <w:r w:rsidRPr="00A87C51">
        <w:t>_</w:t>
      </w:r>
      <w:r>
        <w:rPr>
          <w:lang w:val="en-US"/>
        </w:rPr>
        <w:t>header</w:t>
      </w:r>
      <w:r w:rsidRPr="00A87C51">
        <w:t xml:space="preserve"> – </w:t>
      </w:r>
      <w:r>
        <w:t>номер версии файла (возможные варианты 5 или 6)</w:t>
      </w:r>
    </w:p>
    <w:p w14:paraId="5C852453" w14:textId="77777777" w:rsidR="002822FC" w:rsidRDefault="002822FC" w:rsidP="002822FC">
      <w:pPr>
        <w:pStyle w:val="af0"/>
        <w:numPr>
          <w:ilvl w:val="0"/>
          <w:numId w:val="14"/>
        </w:numPr>
        <w:spacing w:before="120"/>
      </w:pPr>
      <w:r>
        <w:rPr>
          <w:lang w:val="en-US"/>
        </w:rPr>
        <w:t xml:space="preserve">width – </w:t>
      </w:r>
      <w:r>
        <w:t>ширина изображения</w:t>
      </w:r>
    </w:p>
    <w:p w14:paraId="7ACF6029" w14:textId="77777777" w:rsidR="002822FC" w:rsidRDefault="002822FC" w:rsidP="002822FC">
      <w:pPr>
        <w:pStyle w:val="af0"/>
        <w:numPr>
          <w:ilvl w:val="0"/>
          <w:numId w:val="14"/>
        </w:numPr>
        <w:spacing w:before="120"/>
      </w:pPr>
      <w:r>
        <w:rPr>
          <w:lang w:val="en-US"/>
        </w:rPr>
        <w:t xml:space="preserve">height – </w:t>
      </w:r>
      <w:r>
        <w:t>высота изображения</w:t>
      </w:r>
    </w:p>
    <w:p w14:paraId="00A90733" w14:textId="77777777" w:rsidR="002822FC" w:rsidRPr="00691958" w:rsidRDefault="002822FC" w:rsidP="002822FC">
      <w:pPr>
        <w:pStyle w:val="af0"/>
        <w:numPr>
          <w:ilvl w:val="0"/>
          <w:numId w:val="14"/>
        </w:numPr>
        <w:spacing w:before="120"/>
      </w:pPr>
      <w:r>
        <w:rPr>
          <w:lang w:val="en-US"/>
        </w:rPr>
        <w:t>max</w:t>
      </w:r>
      <w:r w:rsidRPr="00F12005">
        <w:t>_</w:t>
      </w:r>
      <w:r>
        <w:rPr>
          <w:lang w:val="en-US"/>
        </w:rPr>
        <w:t>value</w:t>
      </w:r>
      <w:r w:rsidRPr="00F12005">
        <w:t xml:space="preserve"> – </w:t>
      </w:r>
      <w:r>
        <w:t>максимально возможное значение яркости</w:t>
      </w:r>
    </w:p>
    <w:p w14:paraId="2CBCFFCE" w14:textId="18314A1D" w:rsidR="00160FAE" w:rsidRPr="00A6555B" w:rsidRDefault="00160FAE" w:rsidP="00160FAE">
      <w:pPr>
        <w:spacing w:before="120"/>
      </w:pPr>
      <w:r>
        <w:t>Общее количество байт для считывания вычисляется и записывается в переменную</w:t>
      </w:r>
      <w:r w:rsidR="001C026E" w:rsidRPr="001C026E">
        <w:t xml:space="preserve"> </w:t>
      </w:r>
      <w:r w:rsidR="001C026E">
        <w:rPr>
          <w:lang w:val="en-US"/>
        </w:rPr>
        <w:t>k</w:t>
      </w:r>
      <w:r w:rsidR="001C026E" w:rsidRPr="001C026E">
        <w:t>_</w:t>
      </w:r>
      <w:r w:rsidR="001C026E">
        <w:rPr>
          <w:lang w:val="en-US"/>
        </w:rPr>
        <w:t>bytes</w:t>
      </w:r>
      <w:r w:rsidR="00A6555B" w:rsidRPr="00A6555B">
        <w:t>:</w:t>
      </w:r>
    </w:p>
    <w:p w14:paraId="558AB882" w14:textId="733ADF24" w:rsidR="002822FC" w:rsidRPr="002822FC" w:rsidRDefault="001A2143" w:rsidP="001A2143">
      <w:pPr>
        <w:pStyle w:val="HTML"/>
        <w:shd w:val="clear" w:color="auto" w:fill="2B2B2B"/>
        <w:rPr>
          <w:rFonts w:ascii="Consolas" w:hAnsi="Consolas"/>
          <w:color w:val="CC7832"/>
          <w:lang w:val="en-US"/>
        </w:rPr>
      </w:pPr>
      <w:r w:rsidRPr="001A2143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1A2143">
        <w:rPr>
          <w:rFonts w:ascii="Consolas" w:hAnsi="Consolas"/>
          <w:color w:val="A9B7C6"/>
          <w:lang w:val="en-US"/>
        </w:rPr>
        <w:t>k_bytes</w:t>
      </w:r>
      <w:proofErr w:type="spellEnd"/>
      <w:r w:rsidRPr="001A2143">
        <w:rPr>
          <w:rFonts w:ascii="Consolas" w:hAnsi="Consolas"/>
          <w:color w:val="A9B7C6"/>
          <w:lang w:val="en-US"/>
        </w:rPr>
        <w:t xml:space="preserve"> =</w:t>
      </w:r>
      <w:r w:rsidR="000B688D" w:rsidRPr="000B688D">
        <w:rPr>
          <w:rFonts w:ascii="Consolas" w:hAnsi="Consolas"/>
          <w:color w:val="A9B7C6"/>
          <w:lang w:val="en-GB"/>
        </w:rPr>
        <w:t xml:space="preserve"> </w:t>
      </w:r>
      <w:r w:rsidRPr="001A2143">
        <w:rPr>
          <w:rFonts w:ascii="Consolas" w:hAnsi="Consolas"/>
          <w:color w:val="A9B7C6"/>
          <w:lang w:val="en-US"/>
        </w:rPr>
        <w:t xml:space="preserve">height * </w:t>
      </w:r>
      <w:proofErr w:type="gramStart"/>
      <w:r w:rsidRPr="001A2143">
        <w:rPr>
          <w:rFonts w:ascii="Consolas" w:hAnsi="Consolas"/>
          <w:color w:val="A9B7C6"/>
          <w:lang w:val="en-US"/>
        </w:rPr>
        <w:t>width</w:t>
      </w:r>
      <w:r w:rsidRPr="001A2143">
        <w:rPr>
          <w:rFonts w:ascii="Consolas" w:hAnsi="Consolas"/>
          <w:color w:val="CC7832"/>
          <w:lang w:val="en-US"/>
        </w:rPr>
        <w:t>;</w:t>
      </w:r>
      <w:proofErr w:type="gramEnd"/>
    </w:p>
    <w:p w14:paraId="14E31ACB" w14:textId="22DF4183" w:rsidR="002822FC" w:rsidRPr="00F87F69" w:rsidRDefault="002822FC" w:rsidP="00F87F69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2822FC">
        <w:rPr>
          <w:rFonts w:ascii="Consolas" w:hAnsi="Consolas"/>
          <w:color w:val="CC7832"/>
          <w:lang w:val="en-GB"/>
        </w:rPr>
        <w:t xml:space="preserve">if </w:t>
      </w:r>
      <w:r w:rsidRPr="002822FC">
        <w:rPr>
          <w:rFonts w:ascii="Consolas" w:hAnsi="Consolas"/>
          <w:color w:val="A9B7C6"/>
          <w:lang w:val="en-GB"/>
        </w:rPr>
        <w:t>(</w:t>
      </w:r>
      <w:proofErr w:type="spellStart"/>
      <w:r w:rsidRPr="002822FC">
        <w:rPr>
          <w:rFonts w:ascii="Consolas" w:hAnsi="Consolas"/>
          <w:color w:val="A9B7C6"/>
          <w:lang w:val="en-GB"/>
        </w:rPr>
        <w:t>char_header</w:t>
      </w:r>
      <w:proofErr w:type="spellEnd"/>
      <w:r w:rsidRPr="002822FC">
        <w:rPr>
          <w:rFonts w:ascii="Consolas" w:hAnsi="Consolas"/>
          <w:color w:val="A9B7C6"/>
          <w:lang w:val="en-GB"/>
        </w:rPr>
        <w:t xml:space="preserve"> == </w:t>
      </w:r>
      <w:r w:rsidRPr="002822FC">
        <w:rPr>
          <w:rFonts w:ascii="Consolas" w:hAnsi="Consolas"/>
          <w:color w:val="6A8759"/>
          <w:lang w:val="en-GB"/>
        </w:rPr>
        <w:t>'6'</w:t>
      </w:r>
      <w:r w:rsidRPr="002822FC">
        <w:rPr>
          <w:rFonts w:ascii="Consolas" w:hAnsi="Consolas"/>
          <w:color w:val="A9B7C6"/>
          <w:lang w:val="en-GB"/>
        </w:rPr>
        <w:t>)</w:t>
      </w:r>
      <w:r w:rsidRPr="002822FC">
        <w:rPr>
          <w:rFonts w:ascii="Consolas" w:hAnsi="Consolas"/>
          <w:color w:val="A9B7C6"/>
          <w:lang w:val="en-GB"/>
        </w:rPr>
        <w:br/>
        <w:t xml:space="preserve">    </w:t>
      </w:r>
      <w:proofErr w:type="spellStart"/>
      <w:r w:rsidRPr="002822FC">
        <w:rPr>
          <w:rFonts w:ascii="Consolas" w:hAnsi="Consolas"/>
          <w:color w:val="A9B7C6"/>
          <w:lang w:val="en-GB"/>
        </w:rPr>
        <w:t>k_bytes</w:t>
      </w:r>
      <w:proofErr w:type="spellEnd"/>
      <w:r w:rsidRPr="002822FC">
        <w:rPr>
          <w:rFonts w:ascii="Consolas" w:hAnsi="Consolas"/>
          <w:color w:val="A9B7C6"/>
          <w:lang w:val="en-GB"/>
        </w:rPr>
        <w:t xml:space="preserve"> *= </w:t>
      </w:r>
      <w:proofErr w:type="gramStart"/>
      <w:r w:rsidRPr="002822FC">
        <w:rPr>
          <w:rFonts w:ascii="Consolas" w:hAnsi="Consolas"/>
          <w:color w:val="6897BB"/>
          <w:lang w:val="en-GB"/>
        </w:rPr>
        <w:t>3</w:t>
      </w:r>
      <w:r w:rsidRPr="002822FC">
        <w:rPr>
          <w:rFonts w:ascii="Consolas" w:hAnsi="Consolas"/>
          <w:color w:val="CC7832"/>
          <w:lang w:val="en-GB"/>
        </w:rPr>
        <w:t>;</w:t>
      </w:r>
      <w:proofErr w:type="gramEnd"/>
    </w:p>
    <w:p w14:paraId="6459C7D0" w14:textId="55616817" w:rsidR="00691958" w:rsidRDefault="00691958" w:rsidP="00691958">
      <w:pPr>
        <w:spacing w:before="120"/>
      </w:pPr>
      <w:r>
        <w:t xml:space="preserve">Данные </w:t>
      </w:r>
      <w:r w:rsidR="003F18FB">
        <w:t>пикселей хранятся в одномерном динамическом массиве, выделяющ</w:t>
      </w:r>
      <w:r w:rsidR="00086F7B">
        <w:t>е</w:t>
      </w:r>
      <w:r w:rsidR="003F18FB">
        <w:t>мся в куче</w:t>
      </w:r>
      <w:r w:rsidR="003F18FB" w:rsidRPr="003F18FB">
        <w:t>:</w:t>
      </w:r>
    </w:p>
    <w:p w14:paraId="493B490F" w14:textId="575C4A8E" w:rsidR="005740C1" w:rsidRPr="005740C1" w:rsidRDefault="005740C1" w:rsidP="005740C1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5740C1">
        <w:rPr>
          <w:rFonts w:ascii="Consolas" w:hAnsi="Consolas"/>
          <w:color w:val="CC7832"/>
          <w:lang w:val="en-GB"/>
        </w:rPr>
        <w:t xml:space="preserve">auto </w:t>
      </w:r>
      <w:proofErr w:type="spellStart"/>
      <w:r w:rsidRPr="005740C1">
        <w:rPr>
          <w:rFonts w:ascii="Consolas" w:hAnsi="Consolas"/>
          <w:color w:val="A9B7C6"/>
          <w:lang w:val="en-GB"/>
        </w:rPr>
        <w:t>pix_data</w:t>
      </w:r>
      <w:proofErr w:type="spellEnd"/>
      <w:r w:rsidRPr="005740C1">
        <w:rPr>
          <w:rFonts w:ascii="Consolas" w:hAnsi="Consolas"/>
          <w:color w:val="A9B7C6"/>
          <w:lang w:val="en-GB"/>
        </w:rPr>
        <w:t xml:space="preserve"> = (</w:t>
      </w:r>
      <w:r w:rsidRPr="005740C1">
        <w:rPr>
          <w:rFonts w:ascii="Consolas" w:hAnsi="Consolas"/>
          <w:color w:val="CC7832"/>
          <w:lang w:val="en-GB"/>
        </w:rPr>
        <w:t xml:space="preserve">unsigned char </w:t>
      </w:r>
      <w:r w:rsidRPr="005740C1">
        <w:rPr>
          <w:rFonts w:ascii="Consolas" w:hAnsi="Consolas"/>
          <w:color w:val="A9B7C6"/>
          <w:lang w:val="en-GB"/>
        </w:rPr>
        <w:t xml:space="preserve">*) </w:t>
      </w:r>
      <w:proofErr w:type="spellStart"/>
      <w:proofErr w:type="gramStart"/>
      <w:r w:rsidRPr="005740C1">
        <w:rPr>
          <w:rFonts w:ascii="Consolas" w:hAnsi="Consolas"/>
          <w:color w:val="A9B7C6"/>
          <w:lang w:val="en-GB"/>
        </w:rPr>
        <w:t>calloc</w:t>
      </w:r>
      <w:proofErr w:type="spellEnd"/>
      <w:r w:rsidRPr="005740C1">
        <w:rPr>
          <w:rFonts w:ascii="Consolas" w:hAnsi="Consolas"/>
          <w:color w:val="A9B7C6"/>
          <w:lang w:val="en-GB"/>
        </w:rPr>
        <w:t>(</w:t>
      </w:r>
      <w:proofErr w:type="spellStart"/>
      <w:proofErr w:type="gramEnd"/>
      <w:r w:rsidRPr="005740C1">
        <w:rPr>
          <w:rFonts w:ascii="Consolas" w:hAnsi="Consolas"/>
          <w:color w:val="A9B7C6"/>
          <w:lang w:val="en-GB"/>
        </w:rPr>
        <w:t>k_bytes</w:t>
      </w:r>
      <w:proofErr w:type="spellEnd"/>
      <w:r w:rsidRPr="005740C1">
        <w:rPr>
          <w:rFonts w:ascii="Consolas" w:hAnsi="Consolas"/>
          <w:color w:val="CC7832"/>
          <w:lang w:val="en-GB"/>
        </w:rPr>
        <w:t xml:space="preserve">, </w:t>
      </w:r>
      <w:r w:rsidRPr="005740C1">
        <w:rPr>
          <w:rFonts w:ascii="Consolas" w:hAnsi="Consolas"/>
          <w:color w:val="6897BB"/>
          <w:lang w:val="en-GB"/>
        </w:rPr>
        <w:t>1</w:t>
      </w:r>
      <w:r w:rsidRPr="005740C1">
        <w:rPr>
          <w:rFonts w:ascii="Consolas" w:hAnsi="Consolas"/>
          <w:color w:val="A9B7C6"/>
          <w:lang w:val="en-GB"/>
        </w:rPr>
        <w:t>)</w:t>
      </w:r>
      <w:r w:rsidRPr="005740C1">
        <w:rPr>
          <w:rFonts w:ascii="Consolas" w:hAnsi="Consolas"/>
          <w:color w:val="CC7832"/>
          <w:lang w:val="en-GB"/>
        </w:rPr>
        <w:t>;</w:t>
      </w:r>
    </w:p>
    <w:p w14:paraId="50E660EA" w14:textId="3B5C1964" w:rsidR="003F18FB" w:rsidRDefault="003A7DCE" w:rsidP="00691958">
      <w:pPr>
        <w:spacing w:before="120"/>
      </w:pPr>
      <w:r>
        <w:t xml:space="preserve">И считываются при помощи функции </w:t>
      </w:r>
      <w:r w:rsidR="000B688D">
        <w:rPr>
          <w:lang w:val="en-US"/>
        </w:rPr>
        <w:t>read</w:t>
      </w:r>
      <w:r w:rsidR="000B688D" w:rsidRPr="000B688D">
        <w:t>_</w:t>
      </w:r>
      <w:r w:rsidR="000B688D">
        <w:rPr>
          <w:lang w:val="en-US"/>
        </w:rPr>
        <w:t>data</w:t>
      </w:r>
      <w:r w:rsidRPr="003A7DCE">
        <w:t>:</w:t>
      </w:r>
    </w:p>
    <w:p w14:paraId="213E74CA" w14:textId="74131AC2" w:rsidR="000155EF" w:rsidRPr="000155EF" w:rsidRDefault="000B688D" w:rsidP="000155E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proofErr w:type="spellStart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read_</w:t>
      </w:r>
      <w:proofErr w:type="gramStart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data</w:t>
      </w:r>
      <w:proofErr w:type="spellEnd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proofErr w:type="gramEnd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0B688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0B688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0B688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0B688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242B3BD0" w14:textId="013F62BF" w:rsidR="00B82B32" w:rsidRDefault="00B82B32">
      <w:pPr>
        <w:spacing w:after="160" w:line="259" w:lineRule="auto"/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6F04A671" w14:textId="70B38BB4" w:rsidR="004D3270" w:rsidRDefault="004D3270" w:rsidP="009B1D58">
      <w:pPr>
        <w:pStyle w:val="2"/>
      </w:pPr>
      <w:r>
        <w:lastRenderedPageBreak/>
        <w:t xml:space="preserve">Хранение </w:t>
      </w:r>
      <w:r w:rsidR="009B1D58">
        <w:t>данных нового изображения</w:t>
      </w:r>
    </w:p>
    <w:p w14:paraId="5FC43625" w14:textId="7F4D7F84" w:rsidR="00F15C3E" w:rsidRPr="00BA59EB" w:rsidRDefault="00432877" w:rsidP="00F15C3E">
      <w:pPr>
        <w:spacing w:before="120"/>
      </w:pPr>
      <w:r>
        <w:t xml:space="preserve">Данные пикселей </w:t>
      </w:r>
      <w:r w:rsidR="00B963DD">
        <w:t>исходного изображения преобразуются</w:t>
      </w:r>
      <w:r w:rsidR="00BA59EB">
        <w:t xml:space="preserve"> </w:t>
      </w:r>
      <w:r w:rsidR="00BA59EB" w:rsidRPr="00BA59EB">
        <w:t>“</w:t>
      </w:r>
      <w:r w:rsidR="00BA59EB">
        <w:t>на месте</w:t>
      </w:r>
      <w:r w:rsidR="00BA59EB" w:rsidRPr="00BA59EB">
        <w:t>”</w:t>
      </w:r>
      <w:r w:rsidR="00B963DD">
        <w:t xml:space="preserve"> без выделения дополнительной памяти</w:t>
      </w:r>
      <w:r w:rsidR="00BA59EB">
        <w:t xml:space="preserve"> и хранятся в </w:t>
      </w:r>
      <w:r w:rsidR="00BA59EB">
        <w:rPr>
          <w:lang w:val="en-US"/>
        </w:rPr>
        <w:t>pix</w:t>
      </w:r>
      <w:r w:rsidR="00BA59EB" w:rsidRPr="00BA59EB">
        <w:t>_</w:t>
      </w:r>
      <w:r w:rsidR="00BA59EB">
        <w:rPr>
          <w:lang w:val="en-US"/>
        </w:rPr>
        <w:t>data</w:t>
      </w:r>
      <w:r w:rsidR="00BA59EB">
        <w:t>.</w:t>
      </w:r>
    </w:p>
    <w:p w14:paraId="5F2B39A5" w14:textId="77777777" w:rsidR="00432877" w:rsidRPr="00B963DD" w:rsidRDefault="00432877" w:rsidP="00BA59EB">
      <w:pPr>
        <w:pStyle w:val="HTML"/>
        <w:shd w:val="clear" w:color="auto" w:fill="2B2B2B"/>
        <w:spacing w:after="240"/>
        <w:rPr>
          <w:rFonts w:ascii="Consolas" w:hAnsi="Consolas"/>
          <w:color w:val="A9B7C6"/>
          <w:lang w:val="en-GB"/>
        </w:rPr>
      </w:pPr>
      <w:r w:rsidRPr="00432877">
        <w:rPr>
          <w:rFonts w:ascii="Consolas" w:hAnsi="Consolas"/>
          <w:color w:val="CC7832"/>
          <w:lang w:val="en-GB"/>
        </w:rPr>
        <w:t>auto</w:t>
      </w:r>
      <w:r w:rsidRPr="00B963DD">
        <w:rPr>
          <w:rFonts w:ascii="Consolas" w:hAnsi="Consolas"/>
          <w:color w:val="CC7832"/>
          <w:lang w:val="en-GB"/>
        </w:rPr>
        <w:t xml:space="preserve"> </w:t>
      </w:r>
      <w:proofErr w:type="spellStart"/>
      <w:r w:rsidRPr="00432877">
        <w:rPr>
          <w:rFonts w:ascii="Consolas" w:hAnsi="Consolas"/>
          <w:color w:val="A9B7C6"/>
          <w:lang w:val="en-GB"/>
        </w:rPr>
        <w:t>pix</w:t>
      </w:r>
      <w:r w:rsidRPr="00B963DD">
        <w:rPr>
          <w:rFonts w:ascii="Consolas" w:hAnsi="Consolas"/>
          <w:color w:val="A9B7C6"/>
          <w:lang w:val="en-GB"/>
        </w:rPr>
        <w:t>_</w:t>
      </w:r>
      <w:r w:rsidRPr="00432877">
        <w:rPr>
          <w:rFonts w:ascii="Consolas" w:hAnsi="Consolas"/>
          <w:color w:val="A9B7C6"/>
          <w:lang w:val="en-GB"/>
        </w:rPr>
        <w:t>data</w:t>
      </w:r>
      <w:proofErr w:type="spellEnd"/>
      <w:r w:rsidRPr="00B963DD">
        <w:rPr>
          <w:rFonts w:ascii="Consolas" w:hAnsi="Consolas"/>
          <w:color w:val="A9B7C6"/>
          <w:lang w:val="en-GB"/>
        </w:rPr>
        <w:t xml:space="preserve"> = (</w:t>
      </w:r>
      <w:r w:rsidRPr="00432877">
        <w:rPr>
          <w:rFonts w:ascii="Consolas" w:hAnsi="Consolas"/>
          <w:color w:val="CC7832"/>
          <w:lang w:val="en-GB"/>
        </w:rPr>
        <w:t>unsigned</w:t>
      </w:r>
      <w:r w:rsidRPr="00B963DD">
        <w:rPr>
          <w:rFonts w:ascii="Consolas" w:hAnsi="Consolas"/>
          <w:color w:val="CC7832"/>
          <w:lang w:val="en-GB"/>
        </w:rPr>
        <w:t xml:space="preserve"> </w:t>
      </w:r>
      <w:r w:rsidRPr="00432877">
        <w:rPr>
          <w:rFonts w:ascii="Consolas" w:hAnsi="Consolas"/>
          <w:color w:val="CC7832"/>
          <w:lang w:val="en-GB"/>
        </w:rPr>
        <w:t>char</w:t>
      </w:r>
      <w:r w:rsidRPr="00B963DD">
        <w:rPr>
          <w:rFonts w:ascii="Consolas" w:hAnsi="Consolas"/>
          <w:color w:val="CC7832"/>
          <w:lang w:val="en-GB"/>
        </w:rPr>
        <w:t xml:space="preserve"> </w:t>
      </w:r>
      <w:r w:rsidRPr="00B963DD">
        <w:rPr>
          <w:rFonts w:ascii="Consolas" w:hAnsi="Consolas"/>
          <w:color w:val="A9B7C6"/>
          <w:lang w:val="en-GB"/>
        </w:rPr>
        <w:t xml:space="preserve">*) </w:t>
      </w:r>
      <w:proofErr w:type="spellStart"/>
      <w:proofErr w:type="gramStart"/>
      <w:r w:rsidRPr="00432877">
        <w:rPr>
          <w:rFonts w:ascii="Consolas" w:hAnsi="Consolas"/>
          <w:color w:val="A9B7C6"/>
          <w:lang w:val="en-GB"/>
        </w:rPr>
        <w:t>calloc</w:t>
      </w:r>
      <w:proofErr w:type="spellEnd"/>
      <w:r w:rsidRPr="00B963DD">
        <w:rPr>
          <w:rFonts w:ascii="Consolas" w:hAnsi="Consolas"/>
          <w:color w:val="A9B7C6"/>
          <w:lang w:val="en-GB"/>
        </w:rPr>
        <w:t>(</w:t>
      </w:r>
      <w:proofErr w:type="spellStart"/>
      <w:proofErr w:type="gramEnd"/>
      <w:r w:rsidRPr="00432877">
        <w:rPr>
          <w:rFonts w:ascii="Consolas" w:hAnsi="Consolas"/>
          <w:color w:val="A9B7C6"/>
          <w:lang w:val="en-GB"/>
        </w:rPr>
        <w:t>k</w:t>
      </w:r>
      <w:r w:rsidRPr="00B963DD">
        <w:rPr>
          <w:rFonts w:ascii="Consolas" w:hAnsi="Consolas"/>
          <w:color w:val="A9B7C6"/>
          <w:lang w:val="en-GB"/>
        </w:rPr>
        <w:t>_</w:t>
      </w:r>
      <w:r w:rsidRPr="00432877">
        <w:rPr>
          <w:rFonts w:ascii="Consolas" w:hAnsi="Consolas"/>
          <w:color w:val="A9B7C6"/>
          <w:lang w:val="en-GB"/>
        </w:rPr>
        <w:t>bytes</w:t>
      </w:r>
      <w:proofErr w:type="spellEnd"/>
      <w:r w:rsidRPr="00B963DD">
        <w:rPr>
          <w:rFonts w:ascii="Consolas" w:hAnsi="Consolas"/>
          <w:color w:val="CC7832"/>
          <w:lang w:val="en-GB"/>
        </w:rPr>
        <w:t xml:space="preserve">, </w:t>
      </w:r>
      <w:r w:rsidRPr="00B963DD">
        <w:rPr>
          <w:rFonts w:ascii="Consolas" w:hAnsi="Consolas"/>
          <w:color w:val="6897BB"/>
          <w:lang w:val="en-GB"/>
        </w:rPr>
        <w:t>1</w:t>
      </w:r>
      <w:r w:rsidRPr="00B963DD">
        <w:rPr>
          <w:rFonts w:ascii="Consolas" w:hAnsi="Consolas"/>
          <w:color w:val="A9B7C6"/>
          <w:lang w:val="en-GB"/>
        </w:rPr>
        <w:t>)</w:t>
      </w:r>
      <w:r w:rsidRPr="00B963DD">
        <w:rPr>
          <w:rFonts w:ascii="Consolas" w:hAnsi="Consolas"/>
          <w:color w:val="CC7832"/>
          <w:lang w:val="en-GB"/>
        </w:rPr>
        <w:t>;</w:t>
      </w:r>
    </w:p>
    <w:p w14:paraId="3447E2FD" w14:textId="19F842C4" w:rsidR="00D06149" w:rsidRPr="00EE24DF" w:rsidRDefault="00D06149">
      <w:pPr>
        <w:spacing w:after="160" w:line="259" w:lineRule="auto"/>
        <w:ind w:firstLine="0"/>
        <w:jc w:val="left"/>
        <w:rPr>
          <w:lang w:val="en-GB"/>
        </w:rPr>
      </w:pPr>
    </w:p>
    <w:p w14:paraId="6DFCC4DF" w14:textId="537A0BC7" w:rsidR="00CF0F5B" w:rsidRDefault="00CF0F5B" w:rsidP="00CF0F5B">
      <w:pPr>
        <w:pStyle w:val="2"/>
      </w:pPr>
      <w:r w:rsidRPr="008C5D3A">
        <w:t xml:space="preserve">Алгоритм </w:t>
      </w:r>
      <w:proofErr w:type="spellStart"/>
      <w:r w:rsidRPr="008C5D3A">
        <w:t>автояркости</w:t>
      </w:r>
      <w:proofErr w:type="spellEnd"/>
      <w:r w:rsidRPr="008C5D3A">
        <w:t xml:space="preserve"> и преобразования</w:t>
      </w:r>
    </w:p>
    <w:p w14:paraId="6426240E" w14:textId="2B597595" w:rsidR="002725BA" w:rsidRDefault="009C6122" w:rsidP="009C6122">
      <w:pPr>
        <w:pStyle w:val="aa"/>
      </w:pPr>
      <w:r>
        <w:t>Суть алгоритма автояркости заключается в том, чтобы р</w:t>
      </w:r>
      <w:r w:rsidR="00E968DC">
        <w:t>астянуть гистограмму яркостей на весь диапазон значений.</w:t>
      </w:r>
    </w:p>
    <w:p w14:paraId="2200A78D" w14:textId="16E069FC" w:rsidR="00E968DC" w:rsidRDefault="00862F0E" w:rsidP="00862F0E">
      <w:pPr>
        <w:pStyle w:val="3"/>
      </w:pPr>
      <w:r>
        <w:t>0. П</w:t>
      </w:r>
      <w:r w:rsidRPr="00862F0E">
        <w:t>рименить указанные значения &lt;смещение&gt; и &lt;множитель&gt; в пространстве RGB к каждому каналу</w:t>
      </w:r>
    </w:p>
    <w:p w14:paraId="6742F4A6" w14:textId="40B34C97" w:rsidR="00862F0E" w:rsidRPr="00015F25" w:rsidRDefault="00F80154" w:rsidP="00862F0E">
      <w:pPr>
        <w:pStyle w:val="aa"/>
      </w:pPr>
      <w:r>
        <w:t>Преобразование</w:t>
      </w:r>
      <w:r w:rsidRPr="00015F25">
        <w:t xml:space="preserve"> </w:t>
      </w:r>
      <w:r w:rsidR="00015F25">
        <w:t>выполняется</w:t>
      </w:r>
      <w:r w:rsidR="00015F25" w:rsidRPr="00015F25">
        <w:t xml:space="preserve"> </w:t>
      </w:r>
      <w:r w:rsidR="00015F25">
        <w:t>при</w:t>
      </w:r>
      <w:r w:rsidR="00015F25" w:rsidRPr="00015F25">
        <w:t xml:space="preserve"> </w:t>
      </w:r>
      <w:r w:rsidR="00015F25">
        <w:t>помощи функции</w:t>
      </w:r>
      <w:r w:rsidR="00015F25" w:rsidRPr="00015F25">
        <w:t xml:space="preserve"> </w:t>
      </w:r>
      <w:r w:rsidR="00015F25">
        <w:t>без выделения дополнительной памяти</w:t>
      </w:r>
      <w:r w:rsidR="00015F25" w:rsidRPr="00015F25">
        <w:t>:</w:t>
      </w:r>
    </w:p>
    <w:p w14:paraId="30377C6D" w14:textId="77777777" w:rsidR="00830F10" w:rsidRPr="00830F10" w:rsidRDefault="00830F10" w:rsidP="00830F10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proofErr w:type="spellStart"/>
      <w:r w:rsidRPr="00830F10">
        <w:rPr>
          <w:rFonts w:ascii="Consolas" w:hAnsi="Consolas"/>
          <w:color w:val="A9B7C6"/>
          <w:lang w:val="en-GB"/>
        </w:rPr>
        <w:t>change_offset_multiply_</w:t>
      </w:r>
      <w:proofErr w:type="gramStart"/>
      <w:r w:rsidRPr="00830F10">
        <w:rPr>
          <w:rFonts w:ascii="Consolas" w:hAnsi="Consolas"/>
          <w:color w:val="A9B7C6"/>
          <w:lang w:val="en-GB"/>
        </w:rPr>
        <w:t>all</w:t>
      </w:r>
      <w:proofErr w:type="spellEnd"/>
      <w:r w:rsidRPr="00830F10">
        <w:rPr>
          <w:rFonts w:ascii="Consolas" w:hAnsi="Consolas"/>
          <w:color w:val="A9B7C6"/>
          <w:lang w:val="en-GB"/>
        </w:rPr>
        <w:t>(</w:t>
      </w:r>
      <w:proofErr w:type="spellStart"/>
      <w:proofErr w:type="gramEnd"/>
      <w:r w:rsidRPr="00830F10">
        <w:rPr>
          <w:rFonts w:ascii="Consolas" w:hAnsi="Consolas"/>
          <w:color w:val="A9B7C6"/>
          <w:lang w:val="en-GB"/>
        </w:rPr>
        <w:t>pix_data</w:t>
      </w:r>
      <w:proofErr w:type="spellEnd"/>
      <w:r w:rsidRPr="00830F10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830F10">
        <w:rPr>
          <w:rFonts w:ascii="Consolas" w:hAnsi="Consolas"/>
          <w:color w:val="A9B7C6"/>
          <w:lang w:val="en-GB"/>
        </w:rPr>
        <w:t>k_bytes</w:t>
      </w:r>
      <w:proofErr w:type="spellEnd"/>
      <w:r w:rsidRPr="00830F10">
        <w:rPr>
          <w:rFonts w:ascii="Consolas" w:hAnsi="Consolas"/>
          <w:color w:val="CC7832"/>
          <w:lang w:val="en-GB"/>
        </w:rPr>
        <w:t xml:space="preserve">, </w:t>
      </w:r>
      <w:r w:rsidRPr="00830F10">
        <w:rPr>
          <w:rFonts w:ascii="Consolas" w:hAnsi="Consolas"/>
          <w:color w:val="A9B7C6"/>
          <w:lang w:val="en-GB"/>
        </w:rPr>
        <w:t>offset</w:t>
      </w:r>
      <w:r w:rsidRPr="00830F10">
        <w:rPr>
          <w:rFonts w:ascii="Consolas" w:hAnsi="Consolas"/>
          <w:color w:val="CC7832"/>
          <w:lang w:val="en-GB"/>
        </w:rPr>
        <w:t xml:space="preserve">, </w:t>
      </w:r>
      <w:r w:rsidRPr="00830F10">
        <w:rPr>
          <w:rFonts w:ascii="Consolas" w:hAnsi="Consolas"/>
          <w:color w:val="A9B7C6"/>
          <w:lang w:val="en-GB"/>
        </w:rPr>
        <w:t>multiplier)</w:t>
      </w:r>
      <w:r w:rsidRPr="00830F10">
        <w:rPr>
          <w:rFonts w:ascii="Consolas" w:hAnsi="Consolas"/>
          <w:color w:val="CC7832"/>
          <w:lang w:val="en-GB"/>
        </w:rPr>
        <w:t>;</w:t>
      </w:r>
    </w:p>
    <w:p w14:paraId="7AF30C04" w14:textId="35804561" w:rsidR="00830F10" w:rsidRDefault="00830F10" w:rsidP="00862F0E">
      <w:pPr>
        <w:pStyle w:val="aa"/>
        <w:rPr>
          <w:lang w:val="en-GB"/>
        </w:rPr>
      </w:pPr>
    </w:p>
    <w:p w14:paraId="14F25E5A" w14:textId="1BF2D27B" w:rsidR="007059EE" w:rsidRDefault="007059EE" w:rsidP="00862F0E">
      <w:pPr>
        <w:pStyle w:val="aa"/>
        <w:rPr>
          <w:lang w:val="en-US"/>
        </w:rPr>
      </w:pPr>
      <w:r>
        <w:t>При помощи формулы</w:t>
      </w:r>
      <w:r>
        <w:rPr>
          <w:lang w:val="en-US"/>
        </w:rPr>
        <w:t>:</w:t>
      </w:r>
    </w:p>
    <w:p w14:paraId="17C56950" w14:textId="77777777" w:rsidR="007059EE" w:rsidRPr="007059EE" w:rsidRDefault="007059EE" w:rsidP="007059EE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7059EE">
        <w:rPr>
          <w:rFonts w:ascii="Consolas" w:hAnsi="Consolas"/>
          <w:color w:val="A9B7C6"/>
          <w:lang w:val="en-GB"/>
        </w:rPr>
        <w:t>*(</w:t>
      </w:r>
      <w:proofErr w:type="spellStart"/>
      <w:r w:rsidRPr="007059EE">
        <w:rPr>
          <w:rFonts w:ascii="Consolas" w:hAnsi="Consolas"/>
          <w:color w:val="A9B7C6"/>
          <w:lang w:val="en-GB"/>
        </w:rPr>
        <w:t>pix_data</w:t>
      </w:r>
      <w:proofErr w:type="spellEnd"/>
      <w:r w:rsidRPr="007059EE">
        <w:rPr>
          <w:rFonts w:ascii="Consolas" w:hAnsi="Consolas"/>
          <w:color w:val="A9B7C6"/>
          <w:lang w:val="en-GB"/>
        </w:rPr>
        <w:t xml:space="preserve"> + </w:t>
      </w:r>
      <w:proofErr w:type="spellStart"/>
      <w:r w:rsidRPr="007059EE">
        <w:rPr>
          <w:rFonts w:ascii="Consolas" w:hAnsi="Consolas"/>
          <w:color w:val="A9B7C6"/>
          <w:lang w:val="en-GB"/>
        </w:rPr>
        <w:t>i</w:t>
      </w:r>
      <w:proofErr w:type="spellEnd"/>
      <w:r w:rsidRPr="007059EE">
        <w:rPr>
          <w:rFonts w:ascii="Consolas" w:hAnsi="Consolas"/>
          <w:color w:val="A9B7C6"/>
          <w:lang w:val="en-GB"/>
        </w:rPr>
        <w:t xml:space="preserve">) = </w:t>
      </w:r>
      <w:proofErr w:type="spellStart"/>
      <w:r w:rsidRPr="007059EE">
        <w:rPr>
          <w:rFonts w:ascii="Consolas" w:hAnsi="Consolas"/>
          <w:color w:val="A9B7C6"/>
          <w:lang w:val="en-GB"/>
        </w:rPr>
        <w:t>limit_brightness</w:t>
      </w:r>
      <w:proofErr w:type="spellEnd"/>
      <w:r w:rsidRPr="007059EE">
        <w:rPr>
          <w:rFonts w:ascii="Consolas" w:hAnsi="Consolas"/>
          <w:color w:val="A9B7C6"/>
          <w:lang w:val="en-GB"/>
        </w:rPr>
        <w:t>(((</w:t>
      </w:r>
      <w:r w:rsidRPr="007059EE">
        <w:rPr>
          <w:rFonts w:ascii="Consolas" w:hAnsi="Consolas"/>
          <w:color w:val="CC7832"/>
          <w:lang w:val="en-GB"/>
        </w:rPr>
        <w:t>int</w:t>
      </w:r>
      <w:r w:rsidRPr="007059EE">
        <w:rPr>
          <w:rFonts w:ascii="Consolas" w:hAnsi="Consolas"/>
          <w:color w:val="A9B7C6"/>
          <w:lang w:val="en-GB"/>
        </w:rPr>
        <w:t>) *(</w:t>
      </w:r>
      <w:proofErr w:type="spellStart"/>
      <w:r w:rsidRPr="007059EE">
        <w:rPr>
          <w:rFonts w:ascii="Consolas" w:hAnsi="Consolas"/>
          <w:color w:val="A9B7C6"/>
          <w:lang w:val="en-GB"/>
        </w:rPr>
        <w:t>pix_data</w:t>
      </w:r>
      <w:proofErr w:type="spellEnd"/>
      <w:r w:rsidRPr="007059EE">
        <w:rPr>
          <w:rFonts w:ascii="Consolas" w:hAnsi="Consolas"/>
          <w:color w:val="A9B7C6"/>
          <w:lang w:val="en-GB"/>
        </w:rPr>
        <w:t xml:space="preserve"> + </w:t>
      </w:r>
      <w:proofErr w:type="spellStart"/>
      <w:r w:rsidRPr="007059EE">
        <w:rPr>
          <w:rFonts w:ascii="Consolas" w:hAnsi="Consolas"/>
          <w:color w:val="A9B7C6"/>
          <w:lang w:val="en-GB"/>
        </w:rPr>
        <w:t>i</w:t>
      </w:r>
      <w:proofErr w:type="spellEnd"/>
      <w:r w:rsidRPr="007059EE">
        <w:rPr>
          <w:rFonts w:ascii="Consolas" w:hAnsi="Consolas"/>
          <w:color w:val="A9B7C6"/>
          <w:lang w:val="en-GB"/>
        </w:rPr>
        <w:t>) - offset) * multiplier</w:t>
      </w:r>
      <w:proofErr w:type="gramStart"/>
      <w:r w:rsidRPr="007059EE">
        <w:rPr>
          <w:rFonts w:ascii="Consolas" w:hAnsi="Consolas"/>
          <w:color w:val="A9B7C6"/>
          <w:lang w:val="en-GB"/>
        </w:rPr>
        <w:t>)</w:t>
      </w:r>
      <w:r w:rsidRPr="007059EE">
        <w:rPr>
          <w:rFonts w:ascii="Consolas" w:hAnsi="Consolas"/>
          <w:color w:val="CC7832"/>
          <w:lang w:val="en-GB"/>
        </w:rPr>
        <w:t>;</w:t>
      </w:r>
      <w:proofErr w:type="gramEnd"/>
    </w:p>
    <w:p w14:paraId="4D818629" w14:textId="77777777" w:rsidR="007059EE" w:rsidRPr="007059EE" w:rsidRDefault="007059EE" w:rsidP="00862F0E">
      <w:pPr>
        <w:pStyle w:val="aa"/>
        <w:rPr>
          <w:lang w:val="en-GB"/>
        </w:rPr>
      </w:pPr>
    </w:p>
    <w:p w14:paraId="0F0CB34A" w14:textId="7A43EF04" w:rsidR="0052262A" w:rsidRDefault="004A131D" w:rsidP="004A131D">
      <w:pPr>
        <w:pStyle w:val="3"/>
      </w:pPr>
      <w:r>
        <w:t xml:space="preserve">1. </w:t>
      </w:r>
      <w:r w:rsidR="00862F0E">
        <w:t>П</w:t>
      </w:r>
      <w:r w:rsidR="00862F0E" w:rsidRPr="00862F0E">
        <w:t>рименить указанные значения &lt;смещение&gt; и &lt;множитель&gt; в пространстве YCbCr.601 к каналу Y</w:t>
      </w:r>
    </w:p>
    <w:p w14:paraId="1B35714E" w14:textId="5AA820BE" w:rsidR="004A131D" w:rsidRDefault="008E2643" w:rsidP="004A131D">
      <w:r>
        <w:t xml:space="preserve">Преобразование выполняется аналогично преобразованию 0, но дополнительно перед преобразованием цветного изображения </w:t>
      </w:r>
      <w:r w:rsidR="004020E7">
        <w:t xml:space="preserve">производится его преобразование в </w:t>
      </w:r>
      <w:proofErr w:type="spellStart"/>
      <w:r w:rsidR="004020E7">
        <w:rPr>
          <w:lang w:val="en-US"/>
        </w:rPr>
        <w:t>YCrCb</w:t>
      </w:r>
      <w:proofErr w:type="spellEnd"/>
      <w:r w:rsidR="0035257B" w:rsidRPr="0035257B">
        <w:t xml:space="preserve"> </w:t>
      </w:r>
      <w:r w:rsidR="0035257B">
        <w:t xml:space="preserve">и аналогично в </w:t>
      </w:r>
      <w:r w:rsidR="0035257B">
        <w:rPr>
          <w:lang w:val="en-US"/>
        </w:rPr>
        <w:t>RGB</w:t>
      </w:r>
      <w:r w:rsidR="0035257B" w:rsidRPr="0035257B">
        <w:t xml:space="preserve"> </w:t>
      </w:r>
      <w:r w:rsidR="0035257B">
        <w:t>после</w:t>
      </w:r>
      <w:r w:rsidR="004020E7" w:rsidRPr="004020E7">
        <w:t>:</w:t>
      </w:r>
    </w:p>
    <w:p w14:paraId="278463A1" w14:textId="77777777" w:rsidR="00FF3009" w:rsidRPr="00FF3009" w:rsidRDefault="00FF3009" w:rsidP="00FF3009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FF3009">
        <w:rPr>
          <w:rFonts w:ascii="Consolas" w:hAnsi="Consolas"/>
          <w:color w:val="CC7832"/>
          <w:lang w:val="en-GB"/>
        </w:rPr>
        <w:t xml:space="preserve">if </w:t>
      </w:r>
      <w:r w:rsidRPr="00FF3009">
        <w:rPr>
          <w:rFonts w:ascii="Consolas" w:hAnsi="Consolas"/>
          <w:color w:val="A9B7C6"/>
          <w:lang w:val="en-GB"/>
        </w:rPr>
        <w:t xml:space="preserve">(conversion % </w:t>
      </w:r>
      <w:r w:rsidRPr="00FF3009">
        <w:rPr>
          <w:rFonts w:ascii="Consolas" w:hAnsi="Consolas"/>
          <w:color w:val="6897BB"/>
          <w:lang w:val="en-GB"/>
        </w:rPr>
        <w:t xml:space="preserve">2 </w:t>
      </w:r>
      <w:r w:rsidRPr="00FF3009">
        <w:rPr>
          <w:rFonts w:ascii="Consolas" w:hAnsi="Consolas"/>
          <w:color w:val="A9B7C6"/>
          <w:lang w:val="en-GB"/>
        </w:rPr>
        <w:t xml:space="preserve">== </w:t>
      </w:r>
      <w:r w:rsidRPr="00FF3009">
        <w:rPr>
          <w:rFonts w:ascii="Consolas" w:hAnsi="Consolas"/>
          <w:color w:val="6897BB"/>
          <w:lang w:val="en-GB"/>
        </w:rPr>
        <w:t xml:space="preserve">1 </w:t>
      </w:r>
      <w:r w:rsidRPr="00FF3009">
        <w:rPr>
          <w:rFonts w:ascii="Consolas" w:hAnsi="Consolas"/>
          <w:color w:val="A9B7C6"/>
          <w:lang w:val="en-GB"/>
        </w:rPr>
        <w:t xml:space="preserve">&amp;&amp; </w:t>
      </w:r>
      <w:proofErr w:type="spellStart"/>
      <w:r w:rsidRPr="00FF3009">
        <w:rPr>
          <w:rFonts w:ascii="Consolas" w:hAnsi="Consolas"/>
          <w:color w:val="A9B7C6"/>
          <w:lang w:val="en-GB"/>
        </w:rPr>
        <w:t>char_header</w:t>
      </w:r>
      <w:proofErr w:type="spellEnd"/>
      <w:r w:rsidRPr="00FF3009">
        <w:rPr>
          <w:rFonts w:ascii="Consolas" w:hAnsi="Consolas"/>
          <w:color w:val="A9B7C6"/>
          <w:lang w:val="en-GB"/>
        </w:rPr>
        <w:t xml:space="preserve"> == </w:t>
      </w:r>
      <w:r w:rsidRPr="00FF3009">
        <w:rPr>
          <w:rFonts w:ascii="Consolas" w:hAnsi="Consolas"/>
          <w:color w:val="6A8759"/>
          <w:lang w:val="en-GB"/>
        </w:rPr>
        <w:t>'6'</w:t>
      </w:r>
      <w:r w:rsidRPr="00FF3009">
        <w:rPr>
          <w:rFonts w:ascii="Consolas" w:hAnsi="Consolas"/>
          <w:color w:val="A9B7C6"/>
          <w:lang w:val="en-GB"/>
        </w:rPr>
        <w:t>) {</w:t>
      </w:r>
      <w:r w:rsidRPr="00FF3009">
        <w:rPr>
          <w:rFonts w:ascii="Consolas" w:hAnsi="Consolas"/>
          <w:color w:val="A9B7C6"/>
          <w:lang w:val="en-GB"/>
        </w:rPr>
        <w:br/>
        <w:t xml:space="preserve">    </w:t>
      </w:r>
      <w:proofErr w:type="gramStart"/>
      <w:r w:rsidRPr="00FF3009">
        <w:rPr>
          <w:rFonts w:ascii="Consolas" w:hAnsi="Consolas"/>
          <w:color w:val="B5B6E3"/>
          <w:lang w:val="en-GB"/>
        </w:rPr>
        <w:t>conversions</w:t>
      </w:r>
      <w:r w:rsidRPr="00FF3009">
        <w:rPr>
          <w:rFonts w:ascii="Consolas" w:hAnsi="Consolas"/>
          <w:color w:val="A9B7C6"/>
          <w:lang w:val="en-GB"/>
        </w:rPr>
        <w:t>::</w:t>
      </w:r>
      <w:proofErr w:type="gramEnd"/>
      <w:r w:rsidRPr="00FF3009">
        <w:rPr>
          <w:rFonts w:ascii="Consolas" w:hAnsi="Consolas"/>
          <w:color w:val="A9B7C6"/>
          <w:lang w:val="en-GB"/>
        </w:rPr>
        <w:t>rgb_2_YCbCr_601(</w:t>
      </w:r>
      <w:proofErr w:type="spellStart"/>
      <w:r w:rsidRPr="00FF3009">
        <w:rPr>
          <w:rFonts w:ascii="Consolas" w:hAnsi="Consolas"/>
          <w:color w:val="A9B7C6"/>
          <w:lang w:val="en-GB"/>
        </w:rPr>
        <w:t>pix_data</w:t>
      </w:r>
      <w:proofErr w:type="spellEnd"/>
      <w:r w:rsidRPr="00FF3009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FF3009">
        <w:rPr>
          <w:rFonts w:ascii="Consolas" w:hAnsi="Consolas"/>
          <w:color w:val="A9B7C6"/>
          <w:lang w:val="en-GB"/>
        </w:rPr>
        <w:t>k_bytes</w:t>
      </w:r>
      <w:proofErr w:type="spellEnd"/>
      <w:r w:rsidRPr="00FF3009">
        <w:rPr>
          <w:rFonts w:ascii="Consolas" w:hAnsi="Consolas"/>
          <w:color w:val="A9B7C6"/>
          <w:lang w:val="en-GB"/>
        </w:rPr>
        <w:t>)</w:t>
      </w:r>
      <w:r w:rsidRPr="00FF3009">
        <w:rPr>
          <w:rFonts w:ascii="Consolas" w:hAnsi="Consolas"/>
          <w:color w:val="CC7832"/>
          <w:lang w:val="en-GB"/>
        </w:rPr>
        <w:t>;</w:t>
      </w:r>
      <w:r w:rsidRPr="00FF3009">
        <w:rPr>
          <w:rFonts w:ascii="Consolas" w:hAnsi="Consolas"/>
          <w:color w:val="CC7832"/>
          <w:lang w:val="en-GB"/>
        </w:rPr>
        <w:br/>
      </w:r>
      <w:r w:rsidRPr="00FF3009">
        <w:rPr>
          <w:rFonts w:ascii="Consolas" w:hAnsi="Consolas"/>
          <w:color w:val="A9B7C6"/>
          <w:lang w:val="en-GB"/>
        </w:rPr>
        <w:t>}</w:t>
      </w:r>
    </w:p>
    <w:p w14:paraId="6BD35AC0" w14:textId="77777777" w:rsidR="00FF3009" w:rsidRPr="00FF3009" w:rsidRDefault="00FF3009" w:rsidP="004A131D">
      <w:pPr>
        <w:rPr>
          <w:lang w:val="en-GB"/>
        </w:rPr>
      </w:pPr>
    </w:p>
    <w:p w14:paraId="0E3F6D88" w14:textId="024756D6" w:rsidR="00BE3523" w:rsidRPr="00BE3523" w:rsidRDefault="00BE3523" w:rsidP="00BE3523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BE3523">
        <w:rPr>
          <w:rFonts w:ascii="Consolas" w:hAnsi="Consolas"/>
          <w:color w:val="CC7832"/>
          <w:lang w:val="en-GB"/>
        </w:rPr>
        <w:t xml:space="preserve">if </w:t>
      </w:r>
      <w:r w:rsidRPr="00BE3523">
        <w:rPr>
          <w:rFonts w:ascii="Consolas" w:hAnsi="Consolas"/>
          <w:color w:val="A9B7C6"/>
          <w:lang w:val="en-GB"/>
        </w:rPr>
        <w:t>(</w:t>
      </w:r>
      <w:proofErr w:type="spellStart"/>
      <w:r w:rsidRPr="00BE3523">
        <w:rPr>
          <w:rFonts w:ascii="Consolas" w:hAnsi="Consolas"/>
          <w:color w:val="A9B7C6"/>
          <w:lang w:val="en-GB"/>
        </w:rPr>
        <w:t>char_header</w:t>
      </w:r>
      <w:proofErr w:type="spellEnd"/>
      <w:r w:rsidRPr="00BE3523">
        <w:rPr>
          <w:rFonts w:ascii="Consolas" w:hAnsi="Consolas"/>
          <w:color w:val="A9B7C6"/>
          <w:lang w:val="en-GB"/>
        </w:rPr>
        <w:t xml:space="preserve"> == </w:t>
      </w:r>
      <w:r w:rsidRPr="00BE3523">
        <w:rPr>
          <w:rFonts w:ascii="Consolas" w:hAnsi="Consolas"/>
          <w:color w:val="6A8759"/>
          <w:lang w:val="en-GB"/>
        </w:rPr>
        <w:t>'</w:t>
      </w:r>
      <w:r w:rsidR="00725D25">
        <w:rPr>
          <w:rFonts w:ascii="Consolas" w:hAnsi="Consolas"/>
          <w:color w:val="6A8759"/>
          <w:lang w:val="en-GB"/>
        </w:rPr>
        <w:t>5</w:t>
      </w:r>
      <w:r w:rsidRPr="00BE3523">
        <w:rPr>
          <w:rFonts w:ascii="Consolas" w:hAnsi="Consolas"/>
          <w:color w:val="6A8759"/>
          <w:lang w:val="en-GB"/>
        </w:rPr>
        <w:t>'</w:t>
      </w:r>
      <w:r w:rsidRPr="00BE3523">
        <w:rPr>
          <w:rFonts w:ascii="Consolas" w:hAnsi="Consolas"/>
          <w:color w:val="A9B7C6"/>
          <w:lang w:val="en-GB"/>
        </w:rPr>
        <w:t>)</w:t>
      </w:r>
      <w:r w:rsidRPr="00BE3523">
        <w:rPr>
          <w:rFonts w:ascii="Consolas" w:hAnsi="Consolas"/>
          <w:color w:val="A9B7C6"/>
          <w:lang w:val="en-GB"/>
        </w:rPr>
        <w:br/>
        <w:t xml:space="preserve">    </w:t>
      </w:r>
      <w:proofErr w:type="spellStart"/>
      <w:r w:rsidRPr="00BE3523">
        <w:rPr>
          <w:rFonts w:ascii="Consolas" w:hAnsi="Consolas"/>
          <w:color w:val="A9B7C6"/>
          <w:lang w:val="en-GB"/>
        </w:rPr>
        <w:t>change_offset_multiply_Y_gray</w:t>
      </w:r>
      <w:proofErr w:type="spellEnd"/>
      <w:r w:rsidRPr="00BE3523">
        <w:rPr>
          <w:rFonts w:ascii="Consolas" w:hAnsi="Consolas"/>
          <w:color w:val="A9B7C6"/>
          <w:lang w:val="en-GB"/>
        </w:rPr>
        <w:t>(</w:t>
      </w:r>
      <w:proofErr w:type="spellStart"/>
      <w:r w:rsidRPr="00BE3523">
        <w:rPr>
          <w:rFonts w:ascii="Consolas" w:hAnsi="Consolas"/>
          <w:color w:val="A9B7C6"/>
          <w:lang w:val="en-GB"/>
        </w:rPr>
        <w:t>pix_data</w:t>
      </w:r>
      <w:proofErr w:type="spellEnd"/>
      <w:r w:rsidRPr="00BE352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BE3523">
        <w:rPr>
          <w:rFonts w:ascii="Consolas" w:hAnsi="Consolas"/>
          <w:color w:val="A9B7C6"/>
          <w:lang w:val="en-GB"/>
        </w:rPr>
        <w:t>k_bytes</w:t>
      </w:r>
      <w:proofErr w:type="spellEnd"/>
      <w:r w:rsidRPr="00BE3523">
        <w:rPr>
          <w:rFonts w:ascii="Consolas" w:hAnsi="Consolas"/>
          <w:color w:val="CC7832"/>
          <w:lang w:val="en-GB"/>
        </w:rPr>
        <w:t xml:space="preserve">, </w:t>
      </w:r>
      <w:r w:rsidRPr="00BE3523">
        <w:rPr>
          <w:rFonts w:ascii="Consolas" w:hAnsi="Consolas"/>
          <w:color w:val="A9B7C6"/>
          <w:lang w:val="en-GB"/>
        </w:rPr>
        <w:t>offset</w:t>
      </w:r>
      <w:r w:rsidRPr="00BE3523">
        <w:rPr>
          <w:rFonts w:ascii="Consolas" w:hAnsi="Consolas"/>
          <w:color w:val="CC7832"/>
          <w:lang w:val="en-GB"/>
        </w:rPr>
        <w:t xml:space="preserve">, </w:t>
      </w:r>
      <w:r w:rsidRPr="00BE3523">
        <w:rPr>
          <w:rFonts w:ascii="Consolas" w:hAnsi="Consolas"/>
          <w:color w:val="A9B7C6"/>
          <w:lang w:val="en-GB"/>
        </w:rPr>
        <w:t>multiplier)</w:t>
      </w:r>
      <w:r w:rsidRPr="00BE3523">
        <w:rPr>
          <w:rFonts w:ascii="Consolas" w:hAnsi="Consolas"/>
          <w:color w:val="CC7832"/>
          <w:lang w:val="en-GB"/>
        </w:rPr>
        <w:t>;</w:t>
      </w:r>
      <w:r w:rsidRPr="00BE3523">
        <w:rPr>
          <w:rFonts w:ascii="Consolas" w:hAnsi="Consolas"/>
          <w:color w:val="CC7832"/>
          <w:lang w:val="en-GB"/>
        </w:rPr>
        <w:br/>
        <w:t>else</w:t>
      </w:r>
      <w:r w:rsidRPr="00BE3523">
        <w:rPr>
          <w:rFonts w:ascii="Consolas" w:hAnsi="Consolas"/>
          <w:color w:val="CC7832"/>
          <w:lang w:val="en-GB"/>
        </w:rPr>
        <w:br/>
        <w:t xml:space="preserve">    </w:t>
      </w:r>
      <w:proofErr w:type="spellStart"/>
      <w:r w:rsidRPr="00BE3523">
        <w:rPr>
          <w:rFonts w:ascii="Consolas" w:hAnsi="Consolas"/>
          <w:color w:val="A9B7C6"/>
          <w:lang w:val="en-GB"/>
        </w:rPr>
        <w:t>change_offset_multiply_Y</w:t>
      </w:r>
      <w:proofErr w:type="spellEnd"/>
      <w:r w:rsidRPr="00BE3523">
        <w:rPr>
          <w:rFonts w:ascii="Consolas" w:hAnsi="Consolas"/>
          <w:color w:val="A9B7C6"/>
          <w:lang w:val="en-GB"/>
        </w:rPr>
        <w:t>(</w:t>
      </w:r>
      <w:proofErr w:type="spellStart"/>
      <w:r w:rsidRPr="00BE3523">
        <w:rPr>
          <w:rFonts w:ascii="Consolas" w:hAnsi="Consolas"/>
          <w:color w:val="A9B7C6"/>
          <w:lang w:val="en-GB"/>
        </w:rPr>
        <w:t>pix_data</w:t>
      </w:r>
      <w:proofErr w:type="spellEnd"/>
      <w:r w:rsidRPr="00BE3523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BE3523">
        <w:rPr>
          <w:rFonts w:ascii="Consolas" w:hAnsi="Consolas"/>
          <w:color w:val="A9B7C6"/>
          <w:lang w:val="en-GB"/>
        </w:rPr>
        <w:t>k_bytes</w:t>
      </w:r>
      <w:proofErr w:type="spellEnd"/>
      <w:r w:rsidRPr="00BE3523">
        <w:rPr>
          <w:rFonts w:ascii="Consolas" w:hAnsi="Consolas"/>
          <w:color w:val="CC7832"/>
          <w:lang w:val="en-GB"/>
        </w:rPr>
        <w:t xml:space="preserve">, </w:t>
      </w:r>
      <w:r w:rsidRPr="00BE3523">
        <w:rPr>
          <w:rFonts w:ascii="Consolas" w:hAnsi="Consolas"/>
          <w:color w:val="A9B7C6"/>
          <w:lang w:val="en-GB"/>
        </w:rPr>
        <w:t>offset</w:t>
      </w:r>
      <w:r w:rsidRPr="00BE3523">
        <w:rPr>
          <w:rFonts w:ascii="Consolas" w:hAnsi="Consolas"/>
          <w:color w:val="CC7832"/>
          <w:lang w:val="en-GB"/>
        </w:rPr>
        <w:t xml:space="preserve">, </w:t>
      </w:r>
      <w:r w:rsidRPr="00BE3523">
        <w:rPr>
          <w:rFonts w:ascii="Consolas" w:hAnsi="Consolas"/>
          <w:color w:val="A9B7C6"/>
          <w:lang w:val="en-GB"/>
        </w:rPr>
        <w:t>multiplier)</w:t>
      </w:r>
      <w:r w:rsidRPr="00BE3523">
        <w:rPr>
          <w:rFonts w:ascii="Consolas" w:hAnsi="Consolas"/>
          <w:color w:val="CC7832"/>
          <w:lang w:val="en-GB"/>
        </w:rPr>
        <w:t>;</w:t>
      </w:r>
    </w:p>
    <w:p w14:paraId="2445EB3C" w14:textId="741233BD" w:rsidR="00BE3523" w:rsidRDefault="00BE3523" w:rsidP="004A131D">
      <w:pPr>
        <w:rPr>
          <w:lang w:val="en-GB"/>
        </w:rPr>
      </w:pPr>
    </w:p>
    <w:p w14:paraId="3ABDE010" w14:textId="77777777" w:rsidR="00FF3009" w:rsidRPr="00FF3009" w:rsidRDefault="00FF3009" w:rsidP="00FF3009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FF3009">
        <w:rPr>
          <w:rFonts w:ascii="Consolas" w:hAnsi="Consolas"/>
          <w:color w:val="CC7832"/>
          <w:lang w:val="en-GB"/>
        </w:rPr>
        <w:t xml:space="preserve">if </w:t>
      </w:r>
      <w:r w:rsidRPr="00FF3009">
        <w:rPr>
          <w:rFonts w:ascii="Consolas" w:hAnsi="Consolas"/>
          <w:color w:val="A9B7C6"/>
          <w:lang w:val="en-GB"/>
        </w:rPr>
        <w:t xml:space="preserve">(conversion % </w:t>
      </w:r>
      <w:r w:rsidRPr="00FF3009">
        <w:rPr>
          <w:rFonts w:ascii="Consolas" w:hAnsi="Consolas"/>
          <w:color w:val="6897BB"/>
          <w:lang w:val="en-GB"/>
        </w:rPr>
        <w:t xml:space="preserve">2 </w:t>
      </w:r>
      <w:r w:rsidRPr="00FF3009">
        <w:rPr>
          <w:rFonts w:ascii="Consolas" w:hAnsi="Consolas"/>
          <w:color w:val="A9B7C6"/>
          <w:lang w:val="en-GB"/>
        </w:rPr>
        <w:t xml:space="preserve">== </w:t>
      </w:r>
      <w:r w:rsidRPr="00FF3009">
        <w:rPr>
          <w:rFonts w:ascii="Consolas" w:hAnsi="Consolas"/>
          <w:color w:val="6897BB"/>
          <w:lang w:val="en-GB"/>
        </w:rPr>
        <w:t xml:space="preserve">1 </w:t>
      </w:r>
      <w:r w:rsidRPr="00FF3009">
        <w:rPr>
          <w:rFonts w:ascii="Consolas" w:hAnsi="Consolas"/>
          <w:color w:val="A9B7C6"/>
          <w:lang w:val="en-GB"/>
        </w:rPr>
        <w:t xml:space="preserve">&amp;&amp; </w:t>
      </w:r>
      <w:proofErr w:type="spellStart"/>
      <w:r w:rsidRPr="00FF3009">
        <w:rPr>
          <w:rFonts w:ascii="Consolas" w:hAnsi="Consolas"/>
          <w:color w:val="A9B7C6"/>
          <w:lang w:val="en-GB"/>
        </w:rPr>
        <w:t>char_header</w:t>
      </w:r>
      <w:proofErr w:type="spellEnd"/>
      <w:r w:rsidRPr="00FF3009">
        <w:rPr>
          <w:rFonts w:ascii="Consolas" w:hAnsi="Consolas"/>
          <w:color w:val="A9B7C6"/>
          <w:lang w:val="en-GB"/>
        </w:rPr>
        <w:t xml:space="preserve"> == </w:t>
      </w:r>
      <w:r w:rsidRPr="00FF3009">
        <w:rPr>
          <w:rFonts w:ascii="Consolas" w:hAnsi="Consolas"/>
          <w:color w:val="6A8759"/>
          <w:lang w:val="en-GB"/>
        </w:rPr>
        <w:t>'6'</w:t>
      </w:r>
      <w:r w:rsidRPr="00FF3009">
        <w:rPr>
          <w:rFonts w:ascii="Consolas" w:hAnsi="Consolas"/>
          <w:color w:val="A9B7C6"/>
          <w:lang w:val="en-GB"/>
        </w:rPr>
        <w:t>) {</w:t>
      </w:r>
      <w:r w:rsidRPr="00FF3009">
        <w:rPr>
          <w:rFonts w:ascii="Consolas" w:hAnsi="Consolas"/>
          <w:color w:val="A9B7C6"/>
          <w:lang w:val="en-GB"/>
        </w:rPr>
        <w:br/>
        <w:t xml:space="preserve">    </w:t>
      </w:r>
      <w:proofErr w:type="gramStart"/>
      <w:r w:rsidRPr="00FF3009">
        <w:rPr>
          <w:rFonts w:ascii="Consolas" w:hAnsi="Consolas"/>
          <w:color w:val="B5B6E3"/>
          <w:lang w:val="en-GB"/>
        </w:rPr>
        <w:t>conversions</w:t>
      </w:r>
      <w:r w:rsidRPr="00FF3009">
        <w:rPr>
          <w:rFonts w:ascii="Consolas" w:hAnsi="Consolas"/>
          <w:color w:val="A9B7C6"/>
          <w:lang w:val="en-GB"/>
        </w:rPr>
        <w:t>::</w:t>
      </w:r>
      <w:proofErr w:type="gramEnd"/>
      <w:r w:rsidRPr="00FF3009">
        <w:rPr>
          <w:rFonts w:ascii="Consolas" w:hAnsi="Consolas"/>
          <w:color w:val="A9B7C6"/>
          <w:lang w:val="en-GB"/>
        </w:rPr>
        <w:t>YCbCr_601_2_rgb(</w:t>
      </w:r>
      <w:proofErr w:type="spellStart"/>
      <w:r w:rsidRPr="00FF3009">
        <w:rPr>
          <w:rFonts w:ascii="Consolas" w:hAnsi="Consolas"/>
          <w:color w:val="A9B7C6"/>
          <w:lang w:val="en-GB"/>
        </w:rPr>
        <w:t>pix_data</w:t>
      </w:r>
      <w:proofErr w:type="spellEnd"/>
      <w:r w:rsidRPr="00FF3009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FF3009">
        <w:rPr>
          <w:rFonts w:ascii="Consolas" w:hAnsi="Consolas"/>
          <w:color w:val="A9B7C6"/>
          <w:lang w:val="en-GB"/>
        </w:rPr>
        <w:t>k_bytes</w:t>
      </w:r>
      <w:proofErr w:type="spellEnd"/>
      <w:r w:rsidRPr="00FF3009">
        <w:rPr>
          <w:rFonts w:ascii="Consolas" w:hAnsi="Consolas"/>
          <w:color w:val="A9B7C6"/>
          <w:lang w:val="en-GB"/>
        </w:rPr>
        <w:t>)</w:t>
      </w:r>
      <w:r w:rsidRPr="00FF3009">
        <w:rPr>
          <w:rFonts w:ascii="Consolas" w:hAnsi="Consolas"/>
          <w:color w:val="CC7832"/>
          <w:lang w:val="en-GB"/>
        </w:rPr>
        <w:t>;</w:t>
      </w:r>
      <w:r w:rsidRPr="00FF3009">
        <w:rPr>
          <w:rFonts w:ascii="Consolas" w:hAnsi="Consolas"/>
          <w:color w:val="CC7832"/>
          <w:lang w:val="en-GB"/>
        </w:rPr>
        <w:br/>
      </w:r>
      <w:r w:rsidRPr="00FF3009">
        <w:rPr>
          <w:rFonts w:ascii="Consolas" w:hAnsi="Consolas"/>
          <w:color w:val="A9B7C6"/>
          <w:lang w:val="en-GB"/>
        </w:rPr>
        <w:t>}</w:t>
      </w:r>
    </w:p>
    <w:p w14:paraId="1B691F29" w14:textId="4B22D0B1" w:rsidR="00E5229B" w:rsidRDefault="00E5229B">
      <w:pPr>
        <w:spacing w:after="160" w:line="259" w:lineRule="auto"/>
        <w:ind w:firstLine="0"/>
        <w:jc w:val="left"/>
        <w:rPr>
          <w:lang w:val="en-GB"/>
        </w:rPr>
      </w:pPr>
      <w:r>
        <w:rPr>
          <w:lang w:val="en-GB"/>
        </w:rPr>
        <w:br w:type="page"/>
      </w:r>
    </w:p>
    <w:p w14:paraId="65BEE20B" w14:textId="6C4872C2" w:rsidR="00862F0E" w:rsidRDefault="004A131D" w:rsidP="004A131D">
      <w:pPr>
        <w:pStyle w:val="3"/>
      </w:pPr>
      <w:r>
        <w:lastRenderedPageBreak/>
        <w:t xml:space="preserve">2. </w:t>
      </w:r>
      <w:r w:rsidR="00862F0E">
        <w:t>А</w:t>
      </w:r>
      <w:r w:rsidR="00862F0E" w:rsidRPr="00862F0E">
        <w:t>втояркость в пространстве RGB: &lt;смещение&gt; и &lt;множитель&gt; вычисляются на основе минимального и максимального значений пикселей</w:t>
      </w:r>
    </w:p>
    <w:p w14:paraId="326769DF" w14:textId="09A661A0" w:rsidR="004A131D" w:rsidRPr="00114BEC" w:rsidRDefault="00F37DB5" w:rsidP="004A131D">
      <w:r>
        <w:t>Для</w:t>
      </w:r>
      <w:r w:rsidRPr="00F37DB5">
        <w:t xml:space="preserve"> </w:t>
      </w:r>
      <w:r>
        <w:t>данного</w:t>
      </w:r>
      <w:r w:rsidRPr="00F37DB5">
        <w:t xml:space="preserve"> </w:t>
      </w:r>
      <w:r>
        <w:t>и</w:t>
      </w:r>
      <w:r w:rsidRPr="00F37DB5">
        <w:t xml:space="preserve"> </w:t>
      </w:r>
      <w:r>
        <w:t xml:space="preserve">следующих преобразований </w:t>
      </w:r>
      <w:r w:rsidR="003147BD">
        <w:t>подсчитываются количество яркостей каждого канала (или одного для черно-белого изображения).</w:t>
      </w:r>
      <w:r w:rsidR="00EF0EBF" w:rsidRPr="00EF0EBF">
        <w:t xml:space="preserve"> </w:t>
      </w:r>
      <w:r w:rsidR="00114BEC">
        <w:t>Дополнительная п</w:t>
      </w:r>
      <w:r w:rsidR="00EF0EBF">
        <w:t>амять</w:t>
      </w:r>
      <w:r w:rsidR="00EF0EBF" w:rsidRPr="00EF0EBF">
        <w:rPr>
          <w:lang w:val="en-GB"/>
        </w:rPr>
        <w:t xml:space="preserve"> </w:t>
      </w:r>
      <w:proofErr w:type="gramStart"/>
      <w:r w:rsidR="00EF0EBF">
        <w:rPr>
          <w:lang w:val="en-US"/>
        </w:rPr>
        <w:t>O(</w:t>
      </w:r>
      <w:proofErr w:type="gramEnd"/>
      <w:r w:rsidR="00EF0EBF">
        <w:rPr>
          <w:lang w:val="en-US"/>
        </w:rPr>
        <w:t>1)</w:t>
      </w:r>
      <w:r w:rsidR="00114BEC">
        <w:t>.</w:t>
      </w:r>
    </w:p>
    <w:p w14:paraId="71D78B14" w14:textId="77777777" w:rsidR="00DD69C5" w:rsidRPr="00EE24DF" w:rsidRDefault="00DD69C5" w:rsidP="00DD69C5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EE24DF">
        <w:rPr>
          <w:rFonts w:ascii="Consolas" w:hAnsi="Consolas"/>
          <w:color w:val="B5B6E3"/>
          <w:lang w:val="en-GB"/>
        </w:rPr>
        <w:t>std</w:t>
      </w:r>
      <w:r w:rsidRPr="00EE24DF">
        <w:rPr>
          <w:rFonts w:ascii="Consolas" w:hAnsi="Consolas"/>
          <w:color w:val="A9B7C6"/>
          <w:lang w:val="en-GB"/>
        </w:rPr>
        <w:t>::</w:t>
      </w:r>
      <w:r w:rsidRPr="00EE24DF">
        <w:rPr>
          <w:rFonts w:ascii="Consolas" w:hAnsi="Consolas"/>
          <w:color w:val="B5B6E3"/>
          <w:lang w:val="en-GB"/>
        </w:rPr>
        <w:t>vector</w:t>
      </w:r>
      <w:r w:rsidRPr="00EE24DF">
        <w:rPr>
          <w:rFonts w:ascii="Consolas" w:hAnsi="Consolas"/>
          <w:color w:val="A9B7C6"/>
          <w:lang w:val="en-GB"/>
        </w:rPr>
        <w:t>&lt;</w:t>
      </w:r>
      <w:r w:rsidRPr="00EE24DF">
        <w:rPr>
          <w:rFonts w:ascii="Consolas" w:hAnsi="Consolas"/>
          <w:color w:val="CC7832"/>
          <w:lang w:val="en-GB"/>
        </w:rPr>
        <w:t>long long</w:t>
      </w:r>
      <w:r w:rsidRPr="00EE24DF">
        <w:rPr>
          <w:rFonts w:ascii="Consolas" w:hAnsi="Consolas"/>
          <w:color w:val="A9B7C6"/>
          <w:lang w:val="en-GB"/>
        </w:rPr>
        <w:t xml:space="preserve">&gt; </w:t>
      </w:r>
      <w:proofErr w:type="spellStart"/>
      <w:r w:rsidRPr="00EE24DF">
        <w:rPr>
          <w:rFonts w:ascii="Consolas" w:hAnsi="Consolas"/>
          <w:color w:val="A9B7C6"/>
          <w:lang w:val="en-GB"/>
        </w:rPr>
        <w:t>nums_brightnesses</w:t>
      </w:r>
      <w:proofErr w:type="spellEnd"/>
      <w:r w:rsidRPr="00EE24DF">
        <w:rPr>
          <w:rFonts w:ascii="Consolas" w:hAnsi="Consolas"/>
          <w:color w:val="A9B7C6"/>
          <w:lang w:val="en-GB"/>
        </w:rPr>
        <w:t xml:space="preserve"> = </w:t>
      </w:r>
      <w:r w:rsidRPr="00EE24DF">
        <w:rPr>
          <w:rFonts w:ascii="Consolas" w:hAnsi="Consolas"/>
          <w:color w:val="B5B6E3"/>
          <w:lang w:val="en-GB"/>
        </w:rPr>
        <w:t>std</w:t>
      </w:r>
      <w:r w:rsidRPr="00EE24DF">
        <w:rPr>
          <w:rFonts w:ascii="Consolas" w:hAnsi="Consolas"/>
          <w:color w:val="A9B7C6"/>
          <w:lang w:val="en-GB"/>
        </w:rPr>
        <w:t>::</w:t>
      </w:r>
      <w:r w:rsidRPr="00EE24DF">
        <w:rPr>
          <w:rFonts w:ascii="Consolas" w:hAnsi="Consolas"/>
          <w:color w:val="B5B6E3"/>
          <w:lang w:val="en-GB"/>
        </w:rPr>
        <w:t>vector</w:t>
      </w:r>
      <w:r w:rsidRPr="00EE24DF">
        <w:rPr>
          <w:rFonts w:ascii="Consolas" w:hAnsi="Consolas"/>
          <w:color w:val="A9B7C6"/>
          <w:lang w:val="en-GB"/>
        </w:rPr>
        <w:t>&lt;</w:t>
      </w:r>
      <w:r w:rsidRPr="00EE24DF">
        <w:rPr>
          <w:rFonts w:ascii="Consolas" w:hAnsi="Consolas"/>
          <w:color w:val="CC7832"/>
          <w:lang w:val="en-GB"/>
        </w:rPr>
        <w:t>long long</w:t>
      </w:r>
      <w:r w:rsidRPr="00EE24DF">
        <w:rPr>
          <w:rFonts w:ascii="Consolas" w:hAnsi="Consolas"/>
          <w:color w:val="A9B7C6"/>
          <w:lang w:val="en-GB"/>
        </w:rPr>
        <w:t>&gt;(</w:t>
      </w:r>
      <w:r w:rsidRPr="00EE24DF">
        <w:rPr>
          <w:rFonts w:ascii="Consolas" w:hAnsi="Consolas"/>
          <w:color w:val="6897BB"/>
          <w:lang w:val="en-GB"/>
        </w:rPr>
        <w:t>256</w:t>
      </w:r>
      <w:r w:rsidRPr="00EE24DF">
        <w:rPr>
          <w:rFonts w:ascii="Consolas" w:hAnsi="Consolas"/>
          <w:color w:val="CC7832"/>
          <w:lang w:val="en-GB"/>
        </w:rPr>
        <w:t xml:space="preserve">, </w:t>
      </w:r>
      <w:r w:rsidRPr="00EE24DF">
        <w:rPr>
          <w:rFonts w:ascii="Consolas" w:hAnsi="Consolas"/>
          <w:color w:val="6897BB"/>
          <w:lang w:val="en-GB"/>
        </w:rPr>
        <w:t>0</w:t>
      </w:r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CC7832"/>
          <w:lang w:val="en-GB"/>
        </w:rPr>
        <w:t>;</w:t>
      </w:r>
      <w:r w:rsidRPr="00EE24DF">
        <w:rPr>
          <w:rFonts w:ascii="Consolas" w:hAnsi="Consolas"/>
          <w:color w:val="CC7832"/>
          <w:lang w:val="en-GB"/>
        </w:rPr>
        <w:br/>
        <w:t xml:space="preserve">if </w:t>
      </w:r>
      <w:r w:rsidRPr="00EE24DF">
        <w:rPr>
          <w:rFonts w:ascii="Consolas" w:hAnsi="Consolas"/>
          <w:color w:val="A9B7C6"/>
          <w:lang w:val="en-GB"/>
        </w:rPr>
        <w:t xml:space="preserve">(conversion % </w:t>
      </w:r>
      <w:r w:rsidRPr="00EE24DF">
        <w:rPr>
          <w:rFonts w:ascii="Consolas" w:hAnsi="Consolas"/>
          <w:color w:val="6897BB"/>
          <w:lang w:val="en-GB"/>
        </w:rPr>
        <w:t xml:space="preserve">2 </w:t>
      </w:r>
      <w:r w:rsidRPr="00EE24DF">
        <w:rPr>
          <w:rFonts w:ascii="Consolas" w:hAnsi="Consolas"/>
          <w:color w:val="A9B7C6"/>
          <w:lang w:val="en-GB"/>
        </w:rPr>
        <w:t xml:space="preserve">== </w:t>
      </w:r>
      <w:r w:rsidRPr="00EE24DF">
        <w:rPr>
          <w:rFonts w:ascii="Consolas" w:hAnsi="Consolas"/>
          <w:color w:val="6897BB"/>
          <w:lang w:val="en-GB"/>
        </w:rPr>
        <w:t>0</w:t>
      </w:r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A9B7C6"/>
          <w:lang w:val="en-GB"/>
        </w:rPr>
        <w:br/>
        <w:t xml:space="preserve">    </w:t>
      </w:r>
      <w:proofErr w:type="spellStart"/>
      <w:r w:rsidRPr="00EE24DF">
        <w:rPr>
          <w:rFonts w:ascii="Consolas" w:hAnsi="Consolas"/>
          <w:color w:val="A9B7C6"/>
          <w:lang w:val="en-GB"/>
        </w:rPr>
        <w:t>count_all_brightnesses_RGB</w:t>
      </w:r>
      <w:proofErr w:type="spellEnd"/>
      <w:r w:rsidRPr="00EE24DF">
        <w:rPr>
          <w:rFonts w:ascii="Consolas" w:hAnsi="Consolas"/>
          <w:color w:val="A9B7C6"/>
          <w:lang w:val="en-GB"/>
        </w:rPr>
        <w:t>(</w:t>
      </w:r>
      <w:proofErr w:type="spellStart"/>
      <w:r w:rsidRPr="00EE24DF">
        <w:rPr>
          <w:rFonts w:ascii="Consolas" w:hAnsi="Consolas"/>
          <w:color w:val="A9B7C6"/>
          <w:lang w:val="en-GB"/>
        </w:rPr>
        <w:t>pix_data</w:t>
      </w:r>
      <w:proofErr w:type="spellEnd"/>
      <w:r w:rsidRPr="00EE24DF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EE24DF">
        <w:rPr>
          <w:rFonts w:ascii="Consolas" w:hAnsi="Consolas"/>
          <w:color w:val="A9B7C6"/>
          <w:lang w:val="en-GB"/>
        </w:rPr>
        <w:t>k_bytes</w:t>
      </w:r>
      <w:proofErr w:type="spellEnd"/>
      <w:r w:rsidRPr="00EE24DF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EE24DF">
        <w:rPr>
          <w:rFonts w:ascii="Consolas" w:hAnsi="Consolas"/>
          <w:color w:val="A9B7C6"/>
          <w:lang w:val="en-GB"/>
        </w:rPr>
        <w:t>nums_brightnesses</w:t>
      </w:r>
      <w:proofErr w:type="spellEnd"/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CC7832"/>
          <w:lang w:val="en-GB"/>
        </w:rPr>
        <w:t>;</w:t>
      </w:r>
    </w:p>
    <w:p w14:paraId="18F69B5B" w14:textId="10030AB9" w:rsidR="00DD69C5" w:rsidRDefault="00DD69C5" w:rsidP="004A131D">
      <w:pPr>
        <w:rPr>
          <w:lang w:val="en-GB"/>
        </w:rPr>
      </w:pPr>
    </w:p>
    <w:p w14:paraId="5FBF102E" w14:textId="3EE46806" w:rsidR="003147BD" w:rsidRPr="00B611BD" w:rsidRDefault="003147BD" w:rsidP="004A131D">
      <w:pPr>
        <w:rPr>
          <w:lang w:val="en-US"/>
        </w:rPr>
      </w:pPr>
      <w:r>
        <w:t>Далее вычисляются коэффициенты</w:t>
      </w:r>
      <w:r w:rsidR="00B611BD">
        <w:rPr>
          <w:lang w:val="en-US"/>
        </w:rPr>
        <w:t>:</w:t>
      </w:r>
    </w:p>
    <w:p w14:paraId="4C6A6104" w14:textId="77777777" w:rsidR="003147BD" w:rsidRPr="003147BD" w:rsidRDefault="003147BD" w:rsidP="003147B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while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++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while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--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=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(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"Calculated offset: "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"Multiplier: "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setprecision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121FA127" w14:textId="0F723EE1" w:rsidR="003147BD" w:rsidRDefault="003147BD" w:rsidP="004A131D">
      <w:pPr>
        <w:rPr>
          <w:lang w:val="en-GB"/>
        </w:rPr>
      </w:pPr>
    </w:p>
    <w:p w14:paraId="2CE2E467" w14:textId="5B777E34" w:rsidR="00672102" w:rsidRPr="00B611BD" w:rsidRDefault="00672102" w:rsidP="004A131D">
      <w:pPr>
        <w:rPr>
          <w:lang w:val="en-US"/>
        </w:rPr>
      </w:pPr>
      <w:r>
        <w:t>И производится преобразование</w:t>
      </w:r>
      <w:r w:rsidR="00B611BD">
        <w:rPr>
          <w:lang w:val="en-US"/>
        </w:rPr>
        <w:t>:</w:t>
      </w:r>
    </w:p>
    <w:p w14:paraId="6340CA3D" w14:textId="77777777" w:rsidR="00672102" w:rsidRPr="00672102" w:rsidRDefault="00672102" w:rsidP="0067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67210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672102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</w:t>
      </w:r>
      <w:proofErr w:type="gramStart"/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</w:t>
      </w:r>
      <w:proofErr w:type="spellEnd"/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proofErr w:type="gramEnd"/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67210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67210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67210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67210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67210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67210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</w:p>
    <w:p w14:paraId="6066666C" w14:textId="77777777" w:rsidR="00672102" w:rsidRPr="00672102" w:rsidRDefault="00672102" w:rsidP="004A131D">
      <w:pPr>
        <w:rPr>
          <w:lang w:val="en-GB"/>
        </w:rPr>
      </w:pPr>
    </w:p>
    <w:p w14:paraId="2B404D8C" w14:textId="77777777" w:rsidR="00DD69C5" w:rsidRPr="00EE24DF" w:rsidRDefault="00DD69C5" w:rsidP="004A131D">
      <w:pPr>
        <w:rPr>
          <w:lang w:val="en-GB"/>
        </w:rPr>
      </w:pPr>
    </w:p>
    <w:p w14:paraId="05660883" w14:textId="79C16E69" w:rsidR="00862F0E" w:rsidRDefault="004A131D" w:rsidP="004A131D">
      <w:pPr>
        <w:pStyle w:val="3"/>
      </w:pPr>
      <w:r>
        <w:t xml:space="preserve">3. </w:t>
      </w:r>
      <w:r w:rsidR="00862F0E">
        <w:t>А</w:t>
      </w:r>
      <w:r w:rsidR="00862F0E" w:rsidRPr="00862F0E">
        <w:t>налогично 2 в пространстве YCbCr.601</w:t>
      </w:r>
    </w:p>
    <w:p w14:paraId="0CB5BDF7" w14:textId="65F51C4F" w:rsidR="004A131D" w:rsidRDefault="002C559C" w:rsidP="004A131D">
      <w:pPr>
        <w:rPr>
          <w:lang w:val="en-US"/>
        </w:rPr>
      </w:pPr>
      <w:r>
        <w:t>Аналогично преобразованию 2</w:t>
      </w:r>
      <w:r>
        <w:rPr>
          <w:lang w:val="en-US"/>
        </w:rPr>
        <w:t>:</w:t>
      </w:r>
    </w:p>
    <w:p w14:paraId="074BE6A8" w14:textId="4765F6D0" w:rsidR="002C559C" w:rsidRPr="003C30D0" w:rsidRDefault="002C559C" w:rsidP="004A131D">
      <w:pPr>
        <w:rPr>
          <w:lang w:val="en-US"/>
        </w:rPr>
      </w:pPr>
      <w:r>
        <w:t>Подсчет</w:t>
      </w:r>
      <w:r w:rsidR="00034E25">
        <w:rPr>
          <w:lang w:val="en-US"/>
        </w:rPr>
        <w:t xml:space="preserve"> </w:t>
      </w:r>
      <w:r w:rsidR="00034E25">
        <w:t>значений</w:t>
      </w:r>
      <w:r w:rsidR="003C30D0">
        <w:rPr>
          <w:lang w:val="en-US"/>
        </w:rPr>
        <w:t>:</w:t>
      </w:r>
    </w:p>
    <w:p w14:paraId="747DBDED" w14:textId="77777777" w:rsidR="002C559C" w:rsidRPr="002C559C" w:rsidRDefault="002C559C" w:rsidP="002C55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2C559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r w:rsidRPr="002C559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vector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&gt;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2C559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r w:rsidRPr="002C559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vector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&gt;(</w:t>
      </w:r>
      <w:r w:rsidRPr="002C559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256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2C559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if 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% </w:t>
      </w:r>
      <w:r w:rsidRPr="002C559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2C559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count_all_brightnesses_RGB</w:t>
      </w:r>
      <w:proofErr w:type="spellEnd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>else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count_all_brightnesses_YCbCr</w:t>
      </w:r>
      <w:proofErr w:type="spellEnd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2C559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2C559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464269E6" w14:textId="77777777" w:rsidR="002C559C" w:rsidRPr="002C559C" w:rsidRDefault="002C559C" w:rsidP="004A131D">
      <w:pPr>
        <w:rPr>
          <w:lang w:val="en-GB"/>
        </w:rPr>
      </w:pPr>
    </w:p>
    <w:p w14:paraId="67201A43" w14:textId="278F8174" w:rsidR="008310FF" w:rsidRPr="003C30D0" w:rsidRDefault="008310FF" w:rsidP="008310FF">
      <w:pPr>
        <w:rPr>
          <w:lang w:val="en-US"/>
        </w:rPr>
      </w:pPr>
      <w:r>
        <w:t>Далее</w:t>
      </w:r>
      <w:r w:rsidRPr="008310FF">
        <w:rPr>
          <w:lang w:val="en-GB"/>
        </w:rPr>
        <w:t xml:space="preserve"> </w:t>
      </w:r>
      <w:r>
        <w:t>вычисляются</w:t>
      </w:r>
      <w:r w:rsidRPr="008310FF">
        <w:rPr>
          <w:lang w:val="en-GB"/>
        </w:rPr>
        <w:t xml:space="preserve"> </w:t>
      </w:r>
      <w:r>
        <w:t>коэффициенты</w:t>
      </w:r>
      <w:r w:rsidR="003C30D0">
        <w:rPr>
          <w:lang w:val="en-US"/>
        </w:rPr>
        <w:t>:</w:t>
      </w:r>
    </w:p>
    <w:p w14:paraId="559C5820" w14:textId="77777777" w:rsidR="008310FF" w:rsidRPr="003147BD" w:rsidRDefault="008310FF" w:rsidP="008310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while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++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while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--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=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(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"Calculated offset: "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3147BD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"Multiplier: "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setprecision</w:t>
      </w:r>
      <w:proofErr w:type="spellEnd"/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3147BD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</w:t>
      </w:r>
      <w:r w:rsidRPr="003147BD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3147BD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3147BD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4617CAFE" w14:textId="51E05E53" w:rsidR="008310FF" w:rsidRPr="003C30D0" w:rsidRDefault="008310FF" w:rsidP="008310FF">
      <w:pPr>
        <w:rPr>
          <w:lang w:val="en-US"/>
        </w:rPr>
      </w:pPr>
      <w:r>
        <w:lastRenderedPageBreak/>
        <w:t>И</w:t>
      </w:r>
      <w:r w:rsidRPr="008310FF">
        <w:rPr>
          <w:lang w:val="en-GB"/>
        </w:rPr>
        <w:t xml:space="preserve"> </w:t>
      </w:r>
      <w:r>
        <w:t>производится</w:t>
      </w:r>
      <w:r w:rsidRPr="008310FF">
        <w:rPr>
          <w:lang w:val="en-GB"/>
        </w:rPr>
        <w:t xml:space="preserve"> </w:t>
      </w:r>
      <w:r>
        <w:t>преобразование</w:t>
      </w:r>
      <w:r w:rsidR="003C30D0">
        <w:rPr>
          <w:lang w:val="en-US"/>
        </w:rPr>
        <w:t>:</w:t>
      </w:r>
    </w:p>
    <w:p w14:paraId="7538C085" w14:textId="2EB3BE0E" w:rsidR="00034E25" w:rsidRPr="00B95D83" w:rsidRDefault="008310FF" w:rsidP="00B95D8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8310FF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change_offset_multiply_Y_gray</w:t>
      </w:r>
      <w:proofErr w:type="spellEnd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>else</w:t>
      </w: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</w:t>
      </w:r>
      <w:proofErr w:type="spellEnd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8310FF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8310FF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07FC3E9A" w14:textId="77777777" w:rsidR="00034E25" w:rsidRPr="002C559C" w:rsidRDefault="00034E25" w:rsidP="004A131D">
      <w:pPr>
        <w:rPr>
          <w:lang w:val="en-GB"/>
        </w:rPr>
      </w:pPr>
    </w:p>
    <w:p w14:paraId="4A25F5B8" w14:textId="2D0DF10B" w:rsidR="00862F0E" w:rsidRDefault="004A131D" w:rsidP="004A131D">
      <w:pPr>
        <w:pStyle w:val="3"/>
      </w:pPr>
      <w:r>
        <w:t xml:space="preserve">4. </w:t>
      </w:r>
      <w:r w:rsidR="00862F0E">
        <w:t>А</w:t>
      </w:r>
      <w:r w:rsidR="00862F0E" w:rsidRPr="00862F0E">
        <w:t>втояркость в пространстве RGB: &lt;смещение&gt; и &lt;множитель&gt; вычисляются на основе минимального и максимального значений пикселей, после игнорирования 0.39% самых светлых и тёмных пикселей</w:t>
      </w:r>
    </w:p>
    <w:p w14:paraId="0AE505A5" w14:textId="46E60A26" w:rsidR="004A131D" w:rsidRDefault="00006A12" w:rsidP="004A131D">
      <w:pPr>
        <w:rPr>
          <w:lang w:val="en-US"/>
        </w:rPr>
      </w:pPr>
      <w:r>
        <w:t>Подсчет значений аналогичен пункту 2</w:t>
      </w:r>
      <w:r>
        <w:rPr>
          <w:lang w:val="en-US"/>
        </w:rPr>
        <w:t>:</w:t>
      </w:r>
    </w:p>
    <w:p w14:paraId="29331137" w14:textId="77777777" w:rsidR="00006A12" w:rsidRPr="00EE24DF" w:rsidRDefault="00006A12" w:rsidP="00006A12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EE24DF">
        <w:rPr>
          <w:rFonts w:ascii="Consolas" w:hAnsi="Consolas"/>
          <w:color w:val="B5B6E3"/>
          <w:lang w:val="en-GB"/>
        </w:rPr>
        <w:t>std</w:t>
      </w:r>
      <w:r w:rsidRPr="00EE24DF">
        <w:rPr>
          <w:rFonts w:ascii="Consolas" w:hAnsi="Consolas"/>
          <w:color w:val="A9B7C6"/>
          <w:lang w:val="en-GB"/>
        </w:rPr>
        <w:t>::</w:t>
      </w:r>
      <w:r w:rsidRPr="00EE24DF">
        <w:rPr>
          <w:rFonts w:ascii="Consolas" w:hAnsi="Consolas"/>
          <w:color w:val="B5B6E3"/>
          <w:lang w:val="en-GB"/>
        </w:rPr>
        <w:t>vector</w:t>
      </w:r>
      <w:r w:rsidRPr="00EE24DF">
        <w:rPr>
          <w:rFonts w:ascii="Consolas" w:hAnsi="Consolas"/>
          <w:color w:val="A9B7C6"/>
          <w:lang w:val="en-GB"/>
        </w:rPr>
        <w:t>&lt;</w:t>
      </w:r>
      <w:r w:rsidRPr="00EE24DF">
        <w:rPr>
          <w:rFonts w:ascii="Consolas" w:hAnsi="Consolas"/>
          <w:color w:val="CC7832"/>
          <w:lang w:val="en-GB"/>
        </w:rPr>
        <w:t>long long</w:t>
      </w:r>
      <w:r w:rsidRPr="00EE24DF">
        <w:rPr>
          <w:rFonts w:ascii="Consolas" w:hAnsi="Consolas"/>
          <w:color w:val="A9B7C6"/>
          <w:lang w:val="en-GB"/>
        </w:rPr>
        <w:t xml:space="preserve">&gt; </w:t>
      </w:r>
      <w:proofErr w:type="spellStart"/>
      <w:r w:rsidRPr="00EE24DF">
        <w:rPr>
          <w:rFonts w:ascii="Consolas" w:hAnsi="Consolas"/>
          <w:color w:val="A9B7C6"/>
          <w:lang w:val="en-GB"/>
        </w:rPr>
        <w:t>nums_brightnesses</w:t>
      </w:r>
      <w:proofErr w:type="spellEnd"/>
      <w:r w:rsidRPr="00EE24DF">
        <w:rPr>
          <w:rFonts w:ascii="Consolas" w:hAnsi="Consolas"/>
          <w:color w:val="A9B7C6"/>
          <w:lang w:val="en-GB"/>
        </w:rPr>
        <w:t xml:space="preserve"> = </w:t>
      </w:r>
      <w:r w:rsidRPr="00EE24DF">
        <w:rPr>
          <w:rFonts w:ascii="Consolas" w:hAnsi="Consolas"/>
          <w:color w:val="B5B6E3"/>
          <w:lang w:val="en-GB"/>
        </w:rPr>
        <w:t>std</w:t>
      </w:r>
      <w:r w:rsidRPr="00EE24DF">
        <w:rPr>
          <w:rFonts w:ascii="Consolas" w:hAnsi="Consolas"/>
          <w:color w:val="A9B7C6"/>
          <w:lang w:val="en-GB"/>
        </w:rPr>
        <w:t>::</w:t>
      </w:r>
      <w:r w:rsidRPr="00EE24DF">
        <w:rPr>
          <w:rFonts w:ascii="Consolas" w:hAnsi="Consolas"/>
          <w:color w:val="B5B6E3"/>
          <w:lang w:val="en-GB"/>
        </w:rPr>
        <w:t>vector</w:t>
      </w:r>
      <w:r w:rsidRPr="00EE24DF">
        <w:rPr>
          <w:rFonts w:ascii="Consolas" w:hAnsi="Consolas"/>
          <w:color w:val="A9B7C6"/>
          <w:lang w:val="en-GB"/>
        </w:rPr>
        <w:t>&lt;</w:t>
      </w:r>
      <w:r w:rsidRPr="00EE24DF">
        <w:rPr>
          <w:rFonts w:ascii="Consolas" w:hAnsi="Consolas"/>
          <w:color w:val="CC7832"/>
          <w:lang w:val="en-GB"/>
        </w:rPr>
        <w:t>long long</w:t>
      </w:r>
      <w:r w:rsidRPr="00EE24DF">
        <w:rPr>
          <w:rFonts w:ascii="Consolas" w:hAnsi="Consolas"/>
          <w:color w:val="A9B7C6"/>
          <w:lang w:val="en-GB"/>
        </w:rPr>
        <w:t>&gt;(</w:t>
      </w:r>
      <w:r w:rsidRPr="00EE24DF">
        <w:rPr>
          <w:rFonts w:ascii="Consolas" w:hAnsi="Consolas"/>
          <w:color w:val="6897BB"/>
          <w:lang w:val="en-GB"/>
        </w:rPr>
        <w:t>256</w:t>
      </w:r>
      <w:r w:rsidRPr="00EE24DF">
        <w:rPr>
          <w:rFonts w:ascii="Consolas" w:hAnsi="Consolas"/>
          <w:color w:val="CC7832"/>
          <w:lang w:val="en-GB"/>
        </w:rPr>
        <w:t xml:space="preserve">, </w:t>
      </w:r>
      <w:r w:rsidRPr="00EE24DF">
        <w:rPr>
          <w:rFonts w:ascii="Consolas" w:hAnsi="Consolas"/>
          <w:color w:val="6897BB"/>
          <w:lang w:val="en-GB"/>
        </w:rPr>
        <w:t>0</w:t>
      </w:r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CC7832"/>
          <w:lang w:val="en-GB"/>
        </w:rPr>
        <w:t>;</w:t>
      </w:r>
      <w:r w:rsidRPr="00EE24DF">
        <w:rPr>
          <w:rFonts w:ascii="Consolas" w:hAnsi="Consolas"/>
          <w:color w:val="CC7832"/>
          <w:lang w:val="en-GB"/>
        </w:rPr>
        <w:br/>
        <w:t xml:space="preserve">if </w:t>
      </w:r>
      <w:r w:rsidRPr="00EE24DF">
        <w:rPr>
          <w:rFonts w:ascii="Consolas" w:hAnsi="Consolas"/>
          <w:color w:val="A9B7C6"/>
          <w:lang w:val="en-GB"/>
        </w:rPr>
        <w:t xml:space="preserve">(conversion % </w:t>
      </w:r>
      <w:r w:rsidRPr="00EE24DF">
        <w:rPr>
          <w:rFonts w:ascii="Consolas" w:hAnsi="Consolas"/>
          <w:color w:val="6897BB"/>
          <w:lang w:val="en-GB"/>
        </w:rPr>
        <w:t xml:space="preserve">2 </w:t>
      </w:r>
      <w:r w:rsidRPr="00EE24DF">
        <w:rPr>
          <w:rFonts w:ascii="Consolas" w:hAnsi="Consolas"/>
          <w:color w:val="A9B7C6"/>
          <w:lang w:val="en-GB"/>
        </w:rPr>
        <w:t xml:space="preserve">== </w:t>
      </w:r>
      <w:r w:rsidRPr="00EE24DF">
        <w:rPr>
          <w:rFonts w:ascii="Consolas" w:hAnsi="Consolas"/>
          <w:color w:val="6897BB"/>
          <w:lang w:val="en-GB"/>
        </w:rPr>
        <w:t>0</w:t>
      </w:r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A9B7C6"/>
          <w:lang w:val="en-GB"/>
        </w:rPr>
        <w:br/>
        <w:t xml:space="preserve">    </w:t>
      </w:r>
      <w:proofErr w:type="spellStart"/>
      <w:r w:rsidRPr="00EE24DF">
        <w:rPr>
          <w:rFonts w:ascii="Consolas" w:hAnsi="Consolas"/>
          <w:color w:val="A9B7C6"/>
          <w:lang w:val="en-GB"/>
        </w:rPr>
        <w:t>count_all_brightnesses_RGB</w:t>
      </w:r>
      <w:proofErr w:type="spellEnd"/>
      <w:r w:rsidRPr="00EE24DF">
        <w:rPr>
          <w:rFonts w:ascii="Consolas" w:hAnsi="Consolas"/>
          <w:color w:val="A9B7C6"/>
          <w:lang w:val="en-GB"/>
        </w:rPr>
        <w:t>(</w:t>
      </w:r>
      <w:proofErr w:type="spellStart"/>
      <w:r w:rsidRPr="00EE24DF">
        <w:rPr>
          <w:rFonts w:ascii="Consolas" w:hAnsi="Consolas"/>
          <w:color w:val="A9B7C6"/>
          <w:lang w:val="en-GB"/>
        </w:rPr>
        <w:t>pix_data</w:t>
      </w:r>
      <w:proofErr w:type="spellEnd"/>
      <w:r w:rsidRPr="00EE24DF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EE24DF">
        <w:rPr>
          <w:rFonts w:ascii="Consolas" w:hAnsi="Consolas"/>
          <w:color w:val="A9B7C6"/>
          <w:lang w:val="en-GB"/>
        </w:rPr>
        <w:t>k_bytes</w:t>
      </w:r>
      <w:proofErr w:type="spellEnd"/>
      <w:r w:rsidRPr="00EE24DF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EE24DF">
        <w:rPr>
          <w:rFonts w:ascii="Consolas" w:hAnsi="Consolas"/>
          <w:color w:val="A9B7C6"/>
          <w:lang w:val="en-GB"/>
        </w:rPr>
        <w:t>nums_brightnesses</w:t>
      </w:r>
      <w:proofErr w:type="spellEnd"/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CC7832"/>
          <w:lang w:val="en-GB"/>
        </w:rPr>
        <w:t>;</w:t>
      </w:r>
    </w:p>
    <w:p w14:paraId="27284007" w14:textId="77777777" w:rsidR="00006A12" w:rsidRDefault="00006A12" w:rsidP="00006A12">
      <w:pPr>
        <w:rPr>
          <w:lang w:val="en-GB"/>
        </w:rPr>
      </w:pPr>
    </w:p>
    <w:p w14:paraId="70F42726" w14:textId="77777777" w:rsidR="00727712" w:rsidRPr="00727712" w:rsidRDefault="00727712" w:rsidP="00727712">
      <w:pPr>
        <w:pStyle w:val="aa"/>
        <w:rPr>
          <w:lang w:val="en-GB"/>
        </w:rPr>
      </w:pPr>
      <w:r>
        <w:t>Фильтрация</w:t>
      </w:r>
      <w:r w:rsidRPr="00727712">
        <w:rPr>
          <w:lang w:val="en-GB"/>
        </w:rPr>
        <w:t xml:space="preserve"> 0.39 % </w:t>
      </w:r>
      <w:r>
        <w:t>значений</w:t>
      </w:r>
      <w:r w:rsidRPr="00727712">
        <w:rPr>
          <w:lang w:val="en-GB"/>
        </w:rPr>
        <w:t xml:space="preserve"> </w:t>
      </w:r>
      <w:r>
        <w:t>и</w:t>
      </w:r>
      <w:r w:rsidRPr="00727712">
        <w:rPr>
          <w:lang w:val="en-GB"/>
        </w:rPr>
        <w:t xml:space="preserve"> </w:t>
      </w:r>
      <w:r>
        <w:t>расчет</w:t>
      </w:r>
      <w:r w:rsidRPr="00727712">
        <w:rPr>
          <w:lang w:val="en-GB"/>
        </w:rPr>
        <w:t xml:space="preserve"> </w:t>
      </w:r>
      <w:r>
        <w:t>коэффициентов</w:t>
      </w:r>
    </w:p>
    <w:p w14:paraId="618ECDCB" w14:textId="77777777" w:rsidR="00727712" w:rsidRPr="00D238FC" w:rsidRDefault="00727712" w:rsidP="00727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Игнорируем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0.39%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пикселей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двух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сторон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width * height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auto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0.0039l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proofErr w:type="spellStart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&lt;= 255 -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излишне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,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но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оставим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всякий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случай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while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++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continue;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break;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0.0039l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proofErr w:type="spellStart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&gt;= 0 -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излишне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,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но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оставим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всякий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случай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while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--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continue;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--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break;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lastRenderedPageBreak/>
        <w:t xml:space="preserve">offset 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"Calculated offset: "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"Multiplier: "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setprecision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3E79E1A7" w14:textId="77777777" w:rsidR="00727712" w:rsidRPr="00D238FC" w:rsidRDefault="00727712" w:rsidP="00727712">
      <w:pPr>
        <w:pStyle w:val="aa"/>
        <w:rPr>
          <w:lang w:val="en-GB"/>
        </w:rPr>
      </w:pPr>
    </w:p>
    <w:p w14:paraId="64D295A3" w14:textId="77777777" w:rsidR="00727712" w:rsidRDefault="00727712" w:rsidP="00727712">
      <w:pPr>
        <w:pStyle w:val="aa"/>
        <w:rPr>
          <w:lang w:val="en-US"/>
        </w:rPr>
      </w:pPr>
      <w:r>
        <w:t>Преобразование</w:t>
      </w:r>
      <w:r>
        <w:rPr>
          <w:lang w:val="en-US"/>
        </w:rPr>
        <w:t>:</w:t>
      </w:r>
    </w:p>
    <w:p w14:paraId="7DC38379" w14:textId="77777777" w:rsidR="00727712" w:rsidRPr="007D7AE7" w:rsidRDefault="00727712" w:rsidP="00727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7D7AE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7D7AE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4</w:t>
      </w:r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</w:t>
      </w:r>
      <w:proofErr w:type="gramStart"/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</w:t>
      </w:r>
      <w:proofErr w:type="spellEnd"/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proofErr w:type="gramEnd"/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7D7AE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7D7AE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7D7AE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7D7AE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7D7AE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7D7AE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</w:p>
    <w:p w14:paraId="022038E3" w14:textId="77777777" w:rsidR="00006A12" w:rsidRPr="00006A12" w:rsidRDefault="00006A12" w:rsidP="004A131D">
      <w:pPr>
        <w:rPr>
          <w:lang w:val="en-GB"/>
        </w:rPr>
      </w:pPr>
    </w:p>
    <w:p w14:paraId="5AEF1BDB" w14:textId="77777777" w:rsidR="00006A12" w:rsidRPr="00006A12" w:rsidRDefault="00006A12" w:rsidP="004A131D">
      <w:pPr>
        <w:rPr>
          <w:lang w:val="en-GB"/>
        </w:rPr>
      </w:pPr>
    </w:p>
    <w:p w14:paraId="5FC02F17" w14:textId="6F947308" w:rsidR="00862F0E" w:rsidRDefault="004A131D" w:rsidP="004A131D">
      <w:pPr>
        <w:pStyle w:val="3"/>
      </w:pPr>
      <w:r>
        <w:t xml:space="preserve">5. </w:t>
      </w:r>
      <w:r w:rsidR="00862F0E">
        <w:t>А</w:t>
      </w:r>
      <w:r w:rsidR="00862F0E" w:rsidRPr="00862F0E">
        <w:t>налогично 4 в пространстве YCbCr.601</w:t>
      </w:r>
    </w:p>
    <w:p w14:paraId="1901D6D7" w14:textId="77777777" w:rsidR="00006A12" w:rsidRDefault="00006A12" w:rsidP="00006A12">
      <w:pPr>
        <w:rPr>
          <w:lang w:val="en-US"/>
        </w:rPr>
      </w:pPr>
      <w:r>
        <w:t>Подсчет</w:t>
      </w:r>
      <w:r w:rsidRPr="00006A12">
        <w:rPr>
          <w:lang w:val="en-GB"/>
        </w:rPr>
        <w:t xml:space="preserve"> </w:t>
      </w:r>
      <w:r>
        <w:t>значений</w:t>
      </w:r>
      <w:r w:rsidRPr="00006A12">
        <w:rPr>
          <w:lang w:val="en-GB"/>
        </w:rPr>
        <w:t xml:space="preserve"> </w:t>
      </w:r>
      <w:r>
        <w:t>аналогичен</w:t>
      </w:r>
      <w:r w:rsidRPr="00006A12">
        <w:rPr>
          <w:lang w:val="en-GB"/>
        </w:rPr>
        <w:t xml:space="preserve"> </w:t>
      </w:r>
      <w:r>
        <w:t>пункту</w:t>
      </w:r>
      <w:r w:rsidRPr="00006A12">
        <w:rPr>
          <w:lang w:val="en-GB"/>
        </w:rPr>
        <w:t xml:space="preserve"> 2</w:t>
      </w:r>
      <w:r>
        <w:rPr>
          <w:lang w:val="en-US"/>
        </w:rPr>
        <w:t>:</w:t>
      </w:r>
    </w:p>
    <w:p w14:paraId="769BBB56" w14:textId="77777777" w:rsidR="00006A12" w:rsidRPr="00EE24DF" w:rsidRDefault="00006A12" w:rsidP="00006A12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EE24DF">
        <w:rPr>
          <w:rFonts w:ascii="Consolas" w:hAnsi="Consolas"/>
          <w:color w:val="B5B6E3"/>
          <w:lang w:val="en-GB"/>
        </w:rPr>
        <w:t>std</w:t>
      </w:r>
      <w:r w:rsidRPr="00EE24DF">
        <w:rPr>
          <w:rFonts w:ascii="Consolas" w:hAnsi="Consolas"/>
          <w:color w:val="A9B7C6"/>
          <w:lang w:val="en-GB"/>
        </w:rPr>
        <w:t>::</w:t>
      </w:r>
      <w:r w:rsidRPr="00EE24DF">
        <w:rPr>
          <w:rFonts w:ascii="Consolas" w:hAnsi="Consolas"/>
          <w:color w:val="B5B6E3"/>
          <w:lang w:val="en-GB"/>
        </w:rPr>
        <w:t>vector</w:t>
      </w:r>
      <w:r w:rsidRPr="00EE24DF">
        <w:rPr>
          <w:rFonts w:ascii="Consolas" w:hAnsi="Consolas"/>
          <w:color w:val="A9B7C6"/>
          <w:lang w:val="en-GB"/>
        </w:rPr>
        <w:t>&lt;</w:t>
      </w:r>
      <w:r w:rsidRPr="00EE24DF">
        <w:rPr>
          <w:rFonts w:ascii="Consolas" w:hAnsi="Consolas"/>
          <w:color w:val="CC7832"/>
          <w:lang w:val="en-GB"/>
        </w:rPr>
        <w:t>long long</w:t>
      </w:r>
      <w:r w:rsidRPr="00EE24DF">
        <w:rPr>
          <w:rFonts w:ascii="Consolas" w:hAnsi="Consolas"/>
          <w:color w:val="A9B7C6"/>
          <w:lang w:val="en-GB"/>
        </w:rPr>
        <w:t xml:space="preserve">&gt; </w:t>
      </w:r>
      <w:proofErr w:type="spellStart"/>
      <w:r w:rsidRPr="00EE24DF">
        <w:rPr>
          <w:rFonts w:ascii="Consolas" w:hAnsi="Consolas"/>
          <w:color w:val="A9B7C6"/>
          <w:lang w:val="en-GB"/>
        </w:rPr>
        <w:t>nums_brightnesses</w:t>
      </w:r>
      <w:proofErr w:type="spellEnd"/>
      <w:r w:rsidRPr="00EE24DF">
        <w:rPr>
          <w:rFonts w:ascii="Consolas" w:hAnsi="Consolas"/>
          <w:color w:val="A9B7C6"/>
          <w:lang w:val="en-GB"/>
        </w:rPr>
        <w:t xml:space="preserve"> = </w:t>
      </w:r>
      <w:r w:rsidRPr="00EE24DF">
        <w:rPr>
          <w:rFonts w:ascii="Consolas" w:hAnsi="Consolas"/>
          <w:color w:val="B5B6E3"/>
          <w:lang w:val="en-GB"/>
        </w:rPr>
        <w:t>std</w:t>
      </w:r>
      <w:r w:rsidRPr="00EE24DF">
        <w:rPr>
          <w:rFonts w:ascii="Consolas" w:hAnsi="Consolas"/>
          <w:color w:val="A9B7C6"/>
          <w:lang w:val="en-GB"/>
        </w:rPr>
        <w:t>::</w:t>
      </w:r>
      <w:r w:rsidRPr="00EE24DF">
        <w:rPr>
          <w:rFonts w:ascii="Consolas" w:hAnsi="Consolas"/>
          <w:color w:val="B5B6E3"/>
          <w:lang w:val="en-GB"/>
        </w:rPr>
        <w:t>vector</w:t>
      </w:r>
      <w:r w:rsidRPr="00EE24DF">
        <w:rPr>
          <w:rFonts w:ascii="Consolas" w:hAnsi="Consolas"/>
          <w:color w:val="A9B7C6"/>
          <w:lang w:val="en-GB"/>
        </w:rPr>
        <w:t>&lt;</w:t>
      </w:r>
      <w:r w:rsidRPr="00EE24DF">
        <w:rPr>
          <w:rFonts w:ascii="Consolas" w:hAnsi="Consolas"/>
          <w:color w:val="CC7832"/>
          <w:lang w:val="en-GB"/>
        </w:rPr>
        <w:t>long long</w:t>
      </w:r>
      <w:r w:rsidRPr="00EE24DF">
        <w:rPr>
          <w:rFonts w:ascii="Consolas" w:hAnsi="Consolas"/>
          <w:color w:val="A9B7C6"/>
          <w:lang w:val="en-GB"/>
        </w:rPr>
        <w:t>&gt;(</w:t>
      </w:r>
      <w:r w:rsidRPr="00EE24DF">
        <w:rPr>
          <w:rFonts w:ascii="Consolas" w:hAnsi="Consolas"/>
          <w:color w:val="6897BB"/>
          <w:lang w:val="en-GB"/>
        </w:rPr>
        <w:t>256</w:t>
      </w:r>
      <w:r w:rsidRPr="00EE24DF">
        <w:rPr>
          <w:rFonts w:ascii="Consolas" w:hAnsi="Consolas"/>
          <w:color w:val="CC7832"/>
          <w:lang w:val="en-GB"/>
        </w:rPr>
        <w:t xml:space="preserve">, </w:t>
      </w:r>
      <w:r w:rsidRPr="00EE24DF">
        <w:rPr>
          <w:rFonts w:ascii="Consolas" w:hAnsi="Consolas"/>
          <w:color w:val="6897BB"/>
          <w:lang w:val="en-GB"/>
        </w:rPr>
        <w:t>0</w:t>
      </w:r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CC7832"/>
          <w:lang w:val="en-GB"/>
        </w:rPr>
        <w:t>;</w:t>
      </w:r>
      <w:r w:rsidRPr="00EE24DF">
        <w:rPr>
          <w:rFonts w:ascii="Consolas" w:hAnsi="Consolas"/>
          <w:color w:val="CC7832"/>
          <w:lang w:val="en-GB"/>
        </w:rPr>
        <w:br/>
        <w:t xml:space="preserve">if </w:t>
      </w:r>
      <w:r w:rsidRPr="00EE24DF">
        <w:rPr>
          <w:rFonts w:ascii="Consolas" w:hAnsi="Consolas"/>
          <w:color w:val="A9B7C6"/>
          <w:lang w:val="en-GB"/>
        </w:rPr>
        <w:t xml:space="preserve">(conversion % </w:t>
      </w:r>
      <w:r w:rsidRPr="00EE24DF">
        <w:rPr>
          <w:rFonts w:ascii="Consolas" w:hAnsi="Consolas"/>
          <w:color w:val="6897BB"/>
          <w:lang w:val="en-GB"/>
        </w:rPr>
        <w:t xml:space="preserve">2 </w:t>
      </w:r>
      <w:r w:rsidRPr="00EE24DF">
        <w:rPr>
          <w:rFonts w:ascii="Consolas" w:hAnsi="Consolas"/>
          <w:color w:val="A9B7C6"/>
          <w:lang w:val="en-GB"/>
        </w:rPr>
        <w:t xml:space="preserve">== </w:t>
      </w:r>
      <w:r w:rsidRPr="00EE24DF">
        <w:rPr>
          <w:rFonts w:ascii="Consolas" w:hAnsi="Consolas"/>
          <w:color w:val="6897BB"/>
          <w:lang w:val="en-GB"/>
        </w:rPr>
        <w:t>0</w:t>
      </w:r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A9B7C6"/>
          <w:lang w:val="en-GB"/>
        </w:rPr>
        <w:br/>
        <w:t xml:space="preserve">    </w:t>
      </w:r>
      <w:proofErr w:type="spellStart"/>
      <w:r w:rsidRPr="00EE24DF">
        <w:rPr>
          <w:rFonts w:ascii="Consolas" w:hAnsi="Consolas"/>
          <w:color w:val="A9B7C6"/>
          <w:lang w:val="en-GB"/>
        </w:rPr>
        <w:t>count_all_brightnesses_RGB</w:t>
      </w:r>
      <w:proofErr w:type="spellEnd"/>
      <w:r w:rsidRPr="00EE24DF">
        <w:rPr>
          <w:rFonts w:ascii="Consolas" w:hAnsi="Consolas"/>
          <w:color w:val="A9B7C6"/>
          <w:lang w:val="en-GB"/>
        </w:rPr>
        <w:t>(</w:t>
      </w:r>
      <w:proofErr w:type="spellStart"/>
      <w:r w:rsidRPr="00EE24DF">
        <w:rPr>
          <w:rFonts w:ascii="Consolas" w:hAnsi="Consolas"/>
          <w:color w:val="A9B7C6"/>
          <w:lang w:val="en-GB"/>
        </w:rPr>
        <w:t>pix_data</w:t>
      </w:r>
      <w:proofErr w:type="spellEnd"/>
      <w:r w:rsidRPr="00EE24DF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EE24DF">
        <w:rPr>
          <w:rFonts w:ascii="Consolas" w:hAnsi="Consolas"/>
          <w:color w:val="A9B7C6"/>
          <w:lang w:val="en-GB"/>
        </w:rPr>
        <w:t>k_bytes</w:t>
      </w:r>
      <w:proofErr w:type="spellEnd"/>
      <w:r w:rsidRPr="00EE24DF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EE24DF">
        <w:rPr>
          <w:rFonts w:ascii="Consolas" w:hAnsi="Consolas"/>
          <w:color w:val="A9B7C6"/>
          <w:lang w:val="en-GB"/>
        </w:rPr>
        <w:t>nums_brightnesses</w:t>
      </w:r>
      <w:proofErr w:type="spellEnd"/>
      <w:r w:rsidRPr="00EE24DF">
        <w:rPr>
          <w:rFonts w:ascii="Consolas" w:hAnsi="Consolas"/>
          <w:color w:val="A9B7C6"/>
          <w:lang w:val="en-GB"/>
        </w:rPr>
        <w:t>)</w:t>
      </w:r>
      <w:r w:rsidRPr="00EE24DF">
        <w:rPr>
          <w:rFonts w:ascii="Consolas" w:hAnsi="Consolas"/>
          <w:color w:val="CC7832"/>
          <w:lang w:val="en-GB"/>
        </w:rPr>
        <w:t>;</w:t>
      </w:r>
    </w:p>
    <w:p w14:paraId="4F6ECC26" w14:textId="77777777" w:rsidR="00006A12" w:rsidRDefault="00006A12" w:rsidP="00006A12">
      <w:pPr>
        <w:rPr>
          <w:lang w:val="en-GB"/>
        </w:rPr>
      </w:pPr>
    </w:p>
    <w:p w14:paraId="0383AD9E" w14:textId="2AC35A64" w:rsidR="00862F0E" w:rsidRDefault="00D238FC" w:rsidP="009C6122">
      <w:pPr>
        <w:pStyle w:val="aa"/>
      </w:pPr>
      <w:r>
        <w:t xml:space="preserve">Фильтрация </w:t>
      </w:r>
      <w:r w:rsidRPr="00D238FC">
        <w:t xml:space="preserve">0.39 % </w:t>
      </w:r>
      <w:r>
        <w:t>значений и расчет коэффициентов</w:t>
      </w:r>
    </w:p>
    <w:p w14:paraId="729235C1" w14:textId="77777777" w:rsidR="00D238FC" w:rsidRPr="00D238FC" w:rsidRDefault="00D238FC" w:rsidP="00D238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Игнорируем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0.39%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пикселей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двух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сторон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width * height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auto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0.0039l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proofErr w:type="spellStart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&lt;= 255 -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излишне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,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но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оставим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всякий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случай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while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++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continue;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break;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0.0039l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proofErr w:type="spellStart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&gt;= 0 -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излишне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,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но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оставим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всякий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случай</w:t>
      </w:r>
      <w:r w:rsidRPr="00D238FC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while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--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continue;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--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lastRenderedPageBreak/>
        <w:t xml:space="preserve">        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break;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offset =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(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"Calculated offset: "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"Multiplier: "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setprecision</w:t>
      </w:r>
      <w:proofErr w:type="spellEnd"/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D238FC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</w:t>
      </w:r>
      <w:r w:rsidRPr="00D238FC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D238FC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D238FC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236F82DA" w14:textId="77777777" w:rsidR="00D238FC" w:rsidRPr="00D238FC" w:rsidRDefault="00D238FC" w:rsidP="009C6122">
      <w:pPr>
        <w:pStyle w:val="aa"/>
        <w:rPr>
          <w:lang w:val="en-GB"/>
        </w:rPr>
      </w:pPr>
    </w:p>
    <w:p w14:paraId="3A645660" w14:textId="74B10620" w:rsidR="0052262A" w:rsidRDefault="007D7AE7" w:rsidP="009C6122">
      <w:pPr>
        <w:pStyle w:val="aa"/>
        <w:rPr>
          <w:lang w:val="en-US"/>
        </w:rPr>
      </w:pPr>
      <w:r>
        <w:t>Преобразование</w:t>
      </w:r>
      <w:r>
        <w:rPr>
          <w:lang w:val="en-US"/>
        </w:rPr>
        <w:t>:</w:t>
      </w:r>
    </w:p>
    <w:p w14:paraId="6D0AB970" w14:textId="77777777" w:rsidR="00727712" w:rsidRPr="00727712" w:rsidRDefault="00727712" w:rsidP="0072771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727712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conversion == 5</w:t>
      </w:r>
      <w:r w:rsidRPr="00727712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727712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change_offset_multiply_Y_gray</w:t>
      </w:r>
      <w:proofErr w:type="spellEnd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>else</w:t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</w:t>
      </w:r>
      <w:proofErr w:type="spellEnd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727712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727712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</w:p>
    <w:p w14:paraId="4644EFB6" w14:textId="77777777" w:rsidR="007D7AE7" w:rsidRPr="007D7AE7" w:rsidRDefault="007D7AE7" w:rsidP="009C6122">
      <w:pPr>
        <w:pStyle w:val="aa"/>
        <w:rPr>
          <w:lang w:val="en-GB"/>
        </w:rPr>
      </w:pPr>
    </w:p>
    <w:p w14:paraId="50B40561" w14:textId="77777777" w:rsidR="002725BA" w:rsidRPr="00D238FC" w:rsidRDefault="002725BA" w:rsidP="009C6122">
      <w:pPr>
        <w:pStyle w:val="aa"/>
        <w:rPr>
          <w:lang w:val="en-GB"/>
        </w:rPr>
      </w:pPr>
    </w:p>
    <w:p w14:paraId="610E2FE5" w14:textId="47E8A4D7" w:rsidR="000B3C6F" w:rsidRDefault="00936E34" w:rsidP="00735B06">
      <w:pPr>
        <w:pStyle w:val="2"/>
      </w:pPr>
      <w:r>
        <w:t>Запись полученных данных в файлы</w:t>
      </w:r>
    </w:p>
    <w:p w14:paraId="7D68F711" w14:textId="2F15F01D" w:rsidR="00C21607" w:rsidRPr="00EE24DF" w:rsidRDefault="00C21607" w:rsidP="00735B06">
      <w:pPr>
        <w:rPr>
          <w:lang w:val="en-GB"/>
        </w:rPr>
      </w:pPr>
      <w:r>
        <w:t>Используется</w:t>
      </w:r>
      <w:r w:rsidRPr="00C80B95">
        <w:rPr>
          <w:lang w:val="en-GB"/>
        </w:rPr>
        <w:t xml:space="preserve"> </w:t>
      </w:r>
      <w:r>
        <w:t>функци</w:t>
      </w:r>
      <w:r w:rsidR="00C80B95">
        <w:t>и</w:t>
      </w:r>
      <w:r w:rsidRPr="00C80B95">
        <w:rPr>
          <w:lang w:val="en-GB"/>
        </w:rPr>
        <w:t xml:space="preserve"> </w:t>
      </w:r>
      <w:r>
        <w:t>записи</w:t>
      </w:r>
      <w:r w:rsidRPr="00C80B95">
        <w:rPr>
          <w:lang w:val="en-GB"/>
        </w:rPr>
        <w:t xml:space="preserve"> </w:t>
      </w:r>
      <w:proofErr w:type="gramStart"/>
      <w:r>
        <w:rPr>
          <w:lang w:val="en-US"/>
        </w:rPr>
        <w:t>color</w:t>
      </w:r>
      <w:r w:rsidRPr="00C80B95">
        <w:rPr>
          <w:lang w:val="en-GB"/>
        </w:rPr>
        <w:t>::</w:t>
      </w:r>
      <w:proofErr w:type="gramEnd"/>
      <w:r w:rsidRPr="00C21607">
        <w:rPr>
          <w:lang w:val="en-US"/>
        </w:rPr>
        <w:t>write</w:t>
      </w:r>
      <w:r w:rsidRPr="00C80B95">
        <w:rPr>
          <w:lang w:val="en-GB"/>
        </w:rPr>
        <w:t>_</w:t>
      </w:r>
      <w:r w:rsidRPr="00C21607">
        <w:rPr>
          <w:lang w:val="en-US"/>
        </w:rPr>
        <w:t>to</w:t>
      </w:r>
      <w:r w:rsidRPr="00C80B95">
        <w:rPr>
          <w:lang w:val="en-GB"/>
        </w:rPr>
        <w:t>_</w:t>
      </w:r>
      <w:r w:rsidRPr="00C21607">
        <w:rPr>
          <w:lang w:val="en-US"/>
        </w:rPr>
        <w:t>file</w:t>
      </w:r>
      <w:r w:rsidR="00C80B95" w:rsidRPr="00C80B95">
        <w:rPr>
          <w:lang w:val="en-GB"/>
        </w:rPr>
        <w:t xml:space="preserve"> </w:t>
      </w:r>
      <w:r w:rsidR="00C80B95">
        <w:t>и</w:t>
      </w:r>
      <w:r w:rsidR="00C80B95" w:rsidRPr="00C80B95">
        <w:rPr>
          <w:lang w:val="en-GB"/>
        </w:rPr>
        <w:t xml:space="preserve"> </w:t>
      </w:r>
      <w:r w:rsidR="00C80B95">
        <w:rPr>
          <w:lang w:val="en-US"/>
        </w:rPr>
        <w:t>gray</w:t>
      </w:r>
      <w:r w:rsidR="00C80B95" w:rsidRPr="00C80B95">
        <w:rPr>
          <w:lang w:val="en-GB"/>
        </w:rPr>
        <w:t>::</w:t>
      </w:r>
      <w:r w:rsidR="00C80B95" w:rsidRPr="00C21607">
        <w:rPr>
          <w:lang w:val="en-US"/>
        </w:rPr>
        <w:t>write</w:t>
      </w:r>
      <w:r w:rsidR="00C80B95" w:rsidRPr="00C80B95">
        <w:rPr>
          <w:lang w:val="en-GB"/>
        </w:rPr>
        <w:t>_</w:t>
      </w:r>
      <w:r w:rsidR="00C80B95" w:rsidRPr="00C21607">
        <w:rPr>
          <w:lang w:val="en-US"/>
        </w:rPr>
        <w:t>to</w:t>
      </w:r>
      <w:r w:rsidR="00C80B95" w:rsidRPr="00C80B95">
        <w:rPr>
          <w:lang w:val="en-GB"/>
        </w:rPr>
        <w:t>_</w:t>
      </w:r>
      <w:r w:rsidR="00C80B95" w:rsidRPr="00C21607">
        <w:rPr>
          <w:lang w:val="en-US"/>
        </w:rPr>
        <w:t>file</w:t>
      </w:r>
      <w:r w:rsidRPr="00C80B95">
        <w:rPr>
          <w:lang w:val="en-GB"/>
        </w:rPr>
        <w:t xml:space="preserve">. </w:t>
      </w:r>
      <w:r>
        <w:t>Имя</w:t>
      </w:r>
      <w:r w:rsidRPr="00EE24DF">
        <w:rPr>
          <w:lang w:val="en-GB"/>
        </w:rPr>
        <w:t xml:space="preserve"> </w:t>
      </w:r>
      <w:r>
        <w:t>файла</w:t>
      </w:r>
      <w:r w:rsidRPr="00EE24DF">
        <w:rPr>
          <w:lang w:val="en-GB"/>
        </w:rPr>
        <w:t xml:space="preserve"> </w:t>
      </w:r>
      <w:r>
        <w:t>берется</w:t>
      </w:r>
      <w:r w:rsidRPr="00EE24DF">
        <w:rPr>
          <w:lang w:val="en-GB"/>
        </w:rPr>
        <w:t xml:space="preserve"> </w:t>
      </w:r>
      <w:r>
        <w:t>из</w:t>
      </w:r>
      <w:r w:rsidRPr="00EE24DF">
        <w:rPr>
          <w:lang w:val="en-GB"/>
        </w:rPr>
        <w:t xml:space="preserve"> </w:t>
      </w:r>
      <w:r>
        <w:t>аргументов</w:t>
      </w:r>
      <w:r w:rsidRPr="00EE24DF">
        <w:rPr>
          <w:lang w:val="en-GB"/>
        </w:rPr>
        <w:t xml:space="preserve"> </w:t>
      </w:r>
      <w:r>
        <w:t>командной</w:t>
      </w:r>
      <w:r w:rsidRPr="00EE24DF">
        <w:rPr>
          <w:lang w:val="en-GB"/>
        </w:rPr>
        <w:t xml:space="preserve"> </w:t>
      </w:r>
      <w:r>
        <w:t>строки</w:t>
      </w:r>
    </w:p>
    <w:p w14:paraId="6E00C074" w14:textId="77777777" w:rsidR="00C80B95" w:rsidRPr="00C80B95" w:rsidRDefault="00C80B95" w:rsidP="00C80B95">
      <w:pPr>
        <w:pStyle w:val="HTML"/>
        <w:shd w:val="clear" w:color="auto" w:fill="2B2B2B"/>
        <w:rPr>
          <w:rFonts w:ascii="Consolas" w:hAnsi="Consolas"/>
          <w:color w:val="A9B7C6"/>
          <w:lang w:val="en-GB"/>
        </w:rPr>
      </w:pPr>
      <w:r w:rsidRPr="00C80B95">
        <w:rPr>
          <w:rFonts w:ascii="Consolas" w:hAnsi="Consolas"/>
          <w:color w:val="CC7832"/>
          <w:lang w:val="en-GB"/>
        </w:rPr>
        <w:t xml:space="preserve">if </w:t>
      </w:r>
      <w:r w:rsidRPr="00C80B95">
        <w:rPr>
          <w:rFonts w:ascii="Consolas" w:hAnsi="Consolas"/>
          <w:color w:val="A9B7C6"/>
          <w:lang w:val="en-GB"/>
        </w:rPr>
        <w:t>(</w:t>
      </w:r>
      <w:proofErr w:type="spellStart"/>
      <w:r w:rsidRPr="00C80B95">
        <w:rPr>
          <w:rFonts w:ascii="Consolas" w:hAnsi="Consolas"/>
          <w:color w:val="A9B7C6"/>
          <w:lang w:val="en-GB"/>
        </w:rPr>
        <w:t>char_header</w:t>
      </w:r>
      <w:proofErr w:type="spellEnd"/>
      <w:r w:rsidRPr="00C80B95">
        <w:rPr>
          <w:rFonts w:ascii="Consolas" w:hAnsi="Consolas"/>
          <w:color w:val="A9B7C6"/>
          <w:lang w:val="en-GB"/>
        </w:rPr>
        <w:t xml:space="preserve"> == </w:t>
      </w:r>
      <w:r w:rsidRPr="00C80B95">
        <w:rPr>
          <w:rFonts w:ascii="Consolas" w:hAnsi="Consolas"/>
          <w:color w:val="6A8759"/>
          <w:lang w:val="en-GB"/>
        </w:rPr>
        <w:t>'5'</w:t>
      </w:r>
      <w:r w:rsidRPr="00C80B95">
        <w:rPr>
          <w:rFonts w:ascii="Consolas" w:hAnsi="Consolas"/>
          <w:color w:val="A9B7C6"/>
          <w:lang w:val="en-GB"/>
        </w:rPr>
        <w:t>)</w:t>
      </w:r>
      <w:r w:rsidRPr="00C80B95">
        <w:rPr>
          <w:rFonts w:ascii="Consolas" w:hAnsi="Consolas"/>
          <w:color w:val="A9B7C6"/>
          <w:lang w:val="en-GB"/>
        </w:rPr>
        <w:br/>
        <w:t xml:space="preserve">    </w:t>
      </w:r>
      <w:proofErr w:type="spellStart"/>
      <w:r w:rsidRPr="00C80B95">
        <w:rPr>
          <w:rFonts w:ascii="Consolas" w:hAnsi="Consolas"/>
          <w:color w:val="B5B6E3"/>
          <w:lang w:val="en-GB"/>
        </w:rPr>
        <w:t>gray</w:t>
      </w:r>
      <w:proofErr w:type="spellEnd"/>
      <w:r w:rsidRPr="00C80B95">
        <w:rPr>
          <w:rFonts w:ascii="Consolas" w:hAnsi="Consolas"/>
          <w:color w:val="A9B7C6"/>
          <w:lang w:val="en-GB"/>
        </w:rPr>
        <w:t>::</w:t>
      </w:r>
      <w:proofErr w:type="spellStart"/>
      <w:r w:rsidRPr="00C80B95">
        <w:rPr>
          <w:rFonts w:ascii="Consolas" w:hAnsi="Consolas"/>
          <w:color w:val="A9B7C6"/>
          <w:lang w:val="en-GB"/>
        </w:rPr>
        <w:t>write_to_file</w:t>
      </w:r>
      <w:proofErr w:type="spellEnd"/>
      <w:r w:rsidRPr="00C80B95">
        <w:rPr>
          <w:rFonts w:ascii="Consolas" w:hAnsi="Consolas"/>
          <w:color w:val="A9B7C6"/>
          <w:lang w:val="en-GB"/>
        </w:rPr>
        <w:t>(</w:t>
      </w:r>
      <w:proofErr w:type="spellStart"/>
      <w:r w:rsidRPr="00C80B95">
        <w:rPr>
          <w:rFonts w:ascii="Consolas" w:hAnsi="Consolas"/>
          <w:color w:val="A9B7C6"/>
          <w:lang w:val="en-GB"/>
        </w:rPr>
        <w:t>file_out</w:t>
      </w:r>
      <w:proofErr w:type="spellEnd"/>
      <w:r w:rsidRPr="00C80B95">
        <w:rPr>
          <w:rFonts w:ascii="Consolas" w:hAnsi="Consolas"/>
          <w:color w:val="CC7832"/>
          <w:lang w:val="en-GB"/>
        </w:rPr>
        <w:t xml:space="preserve">, </w:t>
      </w:r>
      <w:r w:rsidRPr="00C80B95">
        <w:rPr>
          <w:rFonts w:ascii="Consolas" w:hAnsi="Consolas"/>
          <w:color w:val="A9B7C6"/>
          <w:lang w:val="en-GB"/>
        </w:rPr>
        <w:t>width</w:t>
      </w:r>
      <w:r w:rsidRPr="00C80B95">
        <w:rPr>
          <w:rFonts w:ascii="Consolas" w:hAnsi="Consolas"/>
          <w:color w:val="CC7832"/>
          <w:lang w:val="en-GB"/>
        </w:rPr>
        <w:t xml:space="preserve">, </w:t>
      </w:r>
      <w:r w:rsidRPr="00C80B95">
        <w:rPr>
          <w:rFonts w:ascii="Consolas" w:hAnsi="Consolas"/>
          <w:color w:val="A9B7C6"/>
          <w:lang w:val="en-GB"/>
        </w:rPr>
        <w:t>height</w:t>
      </w:r>
      <w:r w:rsidRPr="00C80B95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80B95">
        <w:rPr>
          <w:rFonts w:ascii="Consolas" w:hAnsi="Consolas"/>
          <w:color w:val="A9B7C6"/>
          <w:lang w:val="en-GB"/>
        </w:rPr>
        <w:t>max_value</w:t>
      </w:r>
      <w:proofErr w:type="spellEnd"/>
      <w:r w:rsidRPr="00C80B95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80B95">
        <w:rPr>
          <w:rFonts w:ascii="Consolas" w:hAnsi="Consolas"/>
          <w:color w:val="A9B7C6"/>
          <w:lang w:val="en-GB"/>
        </w:rPr>
        <w:t>pix_data</w:t>
      </w:r>
      <w:proofErr w:type="spellEnd"/>
      <w:r w:rsidRPr="00C80B95">
        <w:rPr>
          <w:rFonts w:ascii="Consolas" w:hAnsi="Consolas"/>
          <w:color w:val="A9B7C6"/>
          <w:lang w:val="en-GB"/>
        </w:rPr>
        <w:t>)</w:t>
      </w:r>
      <w:r w:rsidRPr="00C80B95">
        <w:rPr>
          <w:rFonts w:ascii="Consolas" w:hAnsi="Consolas"/>
          <w:color w:val="CC7832"/>
          <w:lang w:val="en-GB"/>
        </w:rPr>
        <w:t>;</w:t>
      </w:r>
      <w:r w:rsidRPr="00C80B95">
        <w:rPr>
          <w:rFonts w:ascii="Consolas" w:hAnsi="Consolas"/>
          <w:color w:val="CC7832"/>
          <w:lang w:val="en-GB"/>
        </w:rPr>
        <w:br/>
        <w:t>else</w:t>
      </w:r>
      <w:r w:rsidRPr="00C80B95">
        <w:rPr>
          <w:rFonts w:ascii="Consolas" w:hAnsi="Consolas"/>
          <w:color w:val="CC7832"/>
          <w:lang w:val="en-GB"/>
        </w:rPr>
        <w:br/>
        <w:t xml:space="preserve">    </w:t>
      </w:r>
      <w:proofErr w:type="spellStart"/>
      <w:r w:rsidRPr="00C80B95">
        <w:rPr>
          <w:rFonts w:ascii="Consolas" w:hAnsi="Consolas"/>
          <w:color w:val="B5B6E3"/>
          <w:lang w:val="en-GB"/>
        </w:rPr>
        <w:t>color</w:t>
      </w:r>
      <w:proofErr w:type="spellEnd"/>
      <w:r w:rsidRPr="00C80B95">
        <w:rPr>
          <w:rFonts w:ascii="Consolas" w:hAnsi="Consolas"/>
          <w:color w:val="A9B7C6"/>
          <w:lang w:val="en-GB"/>
        </w:rPr>
        <w:t>::</w:t>
      </w:r>
      <w:proofErr w:type="spellStart"/>
      <w:r w:rsidRPr="00C80B95">
        <w:rPr>
          <w:rFonts w:ascii="Consolas" w:hAnsi="Consolas"/>
          <w:color w:val="A9B7C6"/>
          <w:lang w:val="en-GB"/>
        </w:rPr>
        <w:t>write_to_file</w:t>
      </w:r>
      <w:proofErr w:type="spellEnd"/>
      <w:r w:rsidRPr="00C80B95">
        <w:rPr>
          <w:rFonts w:ascii="Consolas" w:hAnsi="Consolas"/>
          <w:color w:val="A9B7C6"/>
          <w:lang w:val="en-GB"/>
        </w:rPr>
        <w:t>(</w:t>
      </w:r>
      <w:proofErr w:type="spellStart"/>
      <w:r w:rsidRPr="00C80B95">
        <w:rPr>
          <w:rFonts w:ascii="Consolas" w:hAnsi="Consolas"/>
          <w:color w:val="A9B7C6"/>
          <w:lang w:val="en-GB"/>
        </w:rPr>
        <w:t>file_out</w:t>
      </w:r>
      <w:proofErr w:type="spellEnd"/>
      <w:r w:rsidRPr="00C80B95">
        <w:rPr>
          <w:rFonts w:ascii="Consolas" w:hAnsi="Consolas"/>
          <w:color w:val="CC7832"/>
          <w:lang w:val="en-GB"/>
        </w:rPr>
        <w:t xml:space="preserve">, </w:t>
      </w:r>
      <w:r w:rsidRPr="00C80B95">
        <w:rPr>
          <w:rFonts w:ascii="Consolas" w:hAnsi="Consolas"/>
          <w:color w:val="A9B7C6"/>
          <w:lang w:val="en-GB"/>
        </w:rPr>
        <w:t>width</w:t>
      </w:r>
      <w:r w:rsidRPr="00C80B95">
        <w:rPr>
          <w:rFonts w:ascii="Consolas" w:hAnsi="Consolas"/>
          <w:color w:val="CC7832"/>
          <w:lang w:val="en-GB"/>
        </w:rPr>
        <w:t xml:space="preserve">, </w:t>
      </w:r>
      <w:r w:rsidRPr="00C80B95">
        <w:rPr>
          <w:rFonts w:ascii="Consolas" w:hAnsi="Consolas"/>
          <w:color w:val="A9B7C6"/>
          <w:lang w:val="en-GB"/>
        </w:rPr>
        <w:t>height</w:t>
      </w:r>
      <w:r w:rsidRPr="00C80B95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80B95">
        <w:rPr>
          <w:rFonts w:ascii="Consolas" w:hAnsi="Consolas"/>
          <w:color w:val="A9B7C6"/>
          <w:lang w:val="en-GB"/>
        </w:rPr>
        <w:t>max_value</w:t>
      </w:r>
      <w:proofErr w:type="spellEnd"/>
      <w:r w:rsidRPr="00C80B95">
        <w:rPr>
          <w:rFonts w:ascii="Consolas" w:hAnsi="Consolas"/>
          <w:color w:val="CC7832"/>
          <w:lang w:val="en-GB"/>
        </w:rPr>
        <w:t xml:space="preserve">, </w:t>
      </w:r>
      <w:proofErr w:type="spellStart"/>
      <w:r w:rsidRPr="00C80B95">
        <w:rPr>
          <w:rFonts w:ascii="Consolas" w:hAnsi="Consolas"/>
          <w:color w:val="A9B7C6"/>
          <w:lang w:val="en-GB"/>
        </w:rPr>
        <w:t>pix_data</w:t>
      </w:r>
      <w:proofErr w:type="spellEnd"/>
      <w:r w:rsidRPr="00C80B95">
        <w:rPr>
          <w:rFonts w:ascii="Consolas" w:hAnsi="Consolas"/>
          <w:color w:val="A9B7C6"/>
          <w:lang w:val="en-GB"/>
        </w:rPr>
        <w:t>)</w:t>
      </w:r>
      <w:r w:rsidRPr="00C80B95">
        <w:rPr>
          <w:rFonts w:ascii="Consolas" w:hAnsi="Consolas"/>
          <w:color w:val="CC7832"/>
          <w:lang w:val="en-GB"/>
        </w:rPr>
        <w:t>;</w:t>
      </w:r>
    </w:p>
    <w:p w14:paraId="2EA96003" w14:textId="7F8721BB" w:rsidR="004D27A5" w:rsidRPr="002C57E9" w:rsidRDefault="004D27A5" w:rsidP="004D27A5">
      <w:pPr>
        <w:pStyle w:val="1"/>
      </w:pPr>
      <w:r w:rsidRPr="00BC4F95">
        <w:lastRenderedPageBreak/>
        <w:t>Вывод</w:t>
      </w:r>
    </w:p>
    <w:p w14:paraId="02F40590" w14:textId="52B886B3" w:rsidR="00E71E82" w:rsidRPr="001634CD" w:rsidRDefault="004D27A5" w:rsidP="00A5232A">
      <w:r>
        <w:t xml:space="preserve">Выполнение данной лабораторной работы позволило </w:t>
      </w:r>
      <w:r w:rsidR="009B6EBB">
        <w:t>узнать о</w:t>
      </w:r>
      <w:r w:rsidR="009B680D">
        <w:t xml:space="preserve"> </w:t>
      </w:r>
      <w:r w:rsidR="001634CD">
        <w:t>формате представления распределения яркостей</w:t>
      </w:r>
      <w:r w:rsidR="00855465">
        <w:t xml:space="preserve"> всех точек изображения в виде гистограммы для анализа изображения</w:t>
      </w:r>
      <w:r w:rsidR="009B6EBB">
        <w:t>, а также</w:t>
      </w:r>
      <w:r w:rsidR="00A5232A">
        <w:t xml:space="preserve"> </w:t>
      </w:r>
      <w:r w:rsidR="00DE5FFB">
        <w:t xml:space="preserve">об </w:t>
      </w:r>
      <w:r w:rsidR="00A5232A">
        <w:t>алгоритм</w:t>
      </w:r>
      <w:r w:rsidR="00BE5C8B">
        <w:t>е</w:t>
      </w:r>
      <w:r w:rsidR="00A5232A">
        <w:t xml:space="preserve"> </w:t>
      </w:r>
      <w:r w:rsidR="00BE5C8B">
        <w:t>автоматической коррекции яркости и контрастности</w:t>
      </w:r>
      <w:r w:rsidR="00DE5FFB">
        <w:t xml:space="preserve"> </w:t>
      </w:r>
      <w:r w:rsidR="00A5232A">
        <w:t>изображени</w:t>
      </w:r>
      <w:r w:rsidR="00B31594">
        <w:t>й</w:t>
      </w:r>
      <w:r w:rsidR="00946FE5">
        <w:t>.</w:t>
      </w:r>
      <w:r w:rsidR="00030647">
        <w:t xml:space="preserve"> Б</w:t>
      </w:r>
      <w:r w:rsidR="00946FE5">
        <w:t>ыл</w:t>
      </w:r>
      <w:r w:rsidR="00030647">
        <w:t>а</w:t>
      </w:r>
      <w:r w:rsidR="00946FE5">
        <w:t xml:space="preserve"> реализован</w:t>
      </w:r>
      <w:r w:rsidR="00030647">
        <w:t xml:space="preserve">а программа, позволяющая изменять яркость и контрастность изображения при помощи вводимых данных из командной строки, а также </w:t>
      </w:r>
      <w:r w:rsidR="00AE4F1F">
        <w:t>в автоматическом режиме</w:t>
      </w:r>
      <w:r w:rsidR="009A453F">
        <w:t xml:space="preserve">, позволяющем </w:t>
      </w:r>
      <w:r w:rsidR="00F267A0">
        <w:t xml:space="preserve">как </w:t>
      </w:r>
      <w:r w:rsidR="009A453F">
        <w:t>игнорировать 0.39% яркостей изображения для лучшего преобразования</w:t>
      </w:r>
      <w:r w:rsidR="00F267A0">
        <w:t>, так и не игнорировать эти данные</w:t>
      </w:r>
      <w:r w:rsidR="00F83777">
        <w:t>. Преобразования</w:t>
      </w:r>
      <w:r w:rsidR="001767E8">
        <w:t xml:space="preserve"> яркостей пикселей реализованы</w:t>
      </w:r>
      <w:r w:rsidR="00AE4F1F">
        <w:t xml:space="preserve"> как </w:t>
      </w:r>
      <w:r w:rsidR="001767E8">
        <w:t>для</w:t>
      </w:r>
      <w:r w:rsidR="00AE4F1F">
        <w:t xml:space="preserve"> цветово</w:t>
      </w:r>
      <w:r w:rsidR="001767E8">
        <w:t>го</w:t>
      </w:r>
      <w:r w:rsidR="00AE4F1F">
        <w:t xml:space="preserve"> пространств</w:t>
      </w:r>
      <w:r w:rsidR="001767E8">
        <w:t>а</w:t>
      </w:r>
      <w:r w:rsidR="00AE4F1F">
        <w:t xml:space="preserve"> </w:t>
      </w:r>
      <w:r w:rsidR="00AE4F1F">
        <w:rPr>
          <w:lang w:val="en-US"/>
        </w:rPr>
        <w:t>RGB</w:t>
      </w:r>
      <w:r w:rsidR="00AE4F1F" w:rsidRPr="00AE4F1F">
        <w:t xml:space="preserve">, </w:t>
      </w:r>
      <w:r w:rsidR="00AE4F1F">
        <w:t xml:space="preserve">так и </w:t>
      </w:r>
      <w:proofErr w:type="spellStart"/>
      <w:r w:rsidR="00AE4F1F">
        <w:rPr>
          <w:lang w:val="en-US"/>
        </w:rPr>
        <w:t>YCrCb</w:t>
      </w:r>
      <w:proofErr w:type="spellEnd"/>
      <w:r w:rsidR="00AE4F1F" w:rsidRPr="00AE4F1F">
        <w:t>.</w:t>
      </w:r>
      <w:r w:rsidR="00403B0C" w:rsidRPr="00403B0C">
        <w:t>601.</w:t>
      </w:r>
    </w:p>
    <w:p w14:paraId="6D0C79E9" w14:textId="4BE2A90F" w:rsidR="00437F94" w:rsidRDefault="00437F94" w:rsidP="00437F94">
      <w:pPr>
        <w:pStyle w:val="1"/>
      </w:pPr>
      <w:r w:rsidRPr="0090777F">
        <w:lastRenderedPageBreak/>
        <w:t>Листинг кода</w:t>
      </w:r>
    </w:p>
    <w:p w14:paraId="517C749F" w14:textId="39C85313" w:rsidR="00437F94" w:rsidRPr="00CB4B26" w:rsidRDefault="00242402" w:rsidP="00437F94">
      <w:r>
        <w:t xml:space="preserve">Исходный код можно посмотреть на ресурсе </w:t>
      </w:r>
      <w:r>
        <w:rPr>
          <w:lang w:val="en-US"/>
        </w:rPr>
        <w:t>GitHub</w:t>
      </w:r>
      <w:r w:rsidRPr="00242402">
        <w:t xml:space="preserve"> </w:t>
      </w:r>
      <w:r>
        <w:t>по следующей ссылке</w:t>
      </w:r>
      <w:r w:rsidRPr="00242402">
        <w:t xml:space="preserve">: </w:t>
      </w:r>
      <w:hyperlink r:id="rId20" w:history="1">
        <w:r w:rsidR="008362AF" w:rsidRPr="00EA3E10">
          <w:rPr>
            <w:rStyle w:val="af1"/>
          </w:rPr>
          <w:t>https://github.com/DudkoMatt/GeometryAndGraphics/blob/master/Lab_0</w:t>
        </w:r>
        <w:r w:rsidR="00EA3E10" w:rsidRPr="00EA3E10">
          <w:rPr>
            <w:rStyle w:val="af1"/>
          </w:rPr>
          <w:t>5</w:t>
        </w:r>
      </w:hyperlink>
    </w:p>
    <w:p w14:paraId="0C2E03D6" w14:textId="4B3E32BE" w:rsidR="00556842" w:rsidRPr="00040348" w:rsidRDefault="00556842" w:rsidP="00437F94">
      <w:r>
        <w:t>Содержание проекта</w:t>
      </w:r>
      <w:r w:rsidRPr="00040348">
        <w:t>:</w:t>
      </w:r>
    </w:p>
    <w:p w14:paraId="6FDFF16B" w14:textId="73665060" w:rsidR="00556842" w:rsidRPr="00BD3AA5" w:rsidRDefault="00556842" w:rsidP="00556842">
      <w:pPr>
        <w:ind w:left="565"/>
      </w:pPr>
      <w:proofErr w:type="gramStart"/>
      <w:r w:rsidRPr="00BD3AA5">
        <w:t>./</w:t>
      </w:r>
      <w:proofErr w:type="spellStart"/>
      <w:proofErr w:type="gramEnd"/>
      <w:r w:rsidRPr="00E9307F">
        <w:rPr>
          <w:lang w:val="en-US"/>
        </w:rPr>
        <w:t>GeometryAndGraphics</w:t>
      </w:r>
      <w:proofErr w:type="spellEnd"/>
      <w:r w:rsidRPr="00BD3AA5">
        <w:t>/</w:t>
      </w:r>
      <w:r w:rsidRPr="00E9307F">
        <w:rPr>
          <w:lang w:val="en-US"/>
        </w:rPr>
        <w:t>Lab</w:t>
      </w:r>
      <w:r w:rsidRPr="00BD3AA5">
        <w:t>_0</w:t>
      </w:r>
      <w:r w:rsidR="00EA3E10">
        <w:t>5</w:t>
      </w:r>
      <w:r w:rsidRPr="00BD3AA5">
        <w:t>/</w:t>
      </w:r>
    </w:p>
    <w:p w14:paraId="2C2D918B" w14:textId="1C23EE47" w:rsidR="00556842" w:rsidRPr="00BD3AA5" w:rsidRDefault="00556842" w:rsidP="00556842">
      <w:pPr>
        <w:ind w:left="1273"/>
      </w:pPr>
      <w:r>
        <w:rPr>
          <w:lang w:val="en-US"/>
        </w:rPr>
        <w:t>main</w:t>
      </w:r>
      <w:r w:rsidRPr="00BD3AA5">
        <w:t>.</w:t>
      </w:r>
      <w:proofErr w:type="spellStart"/>
      <w:r>
        <w:rPr>
          <w:lang w:val="en-US"/>
        </w:rPr>
        <w:t>cpp</w:t>
      </w:r>
      <w:proofErr w:type="spellEnd"/>
    </w:p>
    <w:p w14:paraId="2978C960" w14:textId="45DD5AFC" w:rsidR="00556842" w:rsidRDefault="00E35D5F" w:rsidP="00556842">
      <w:pPr>
        <w:ind w:left="1273"/>
        <w:rPr>
          <w:lang w:val="en-US"/>
        </w:rPr>
      </w:pPr>
      <w:r w:rsidRPr="00E35D5F">
        <w:rPr>
          <w:lang w:val="en-US"/>
        </w:rPr>
        <w:t>conversions_color_spaces</w:t>
      </w:r>
      <w:r w:rsidR="00556842" w:rsidRPr="00556842">
        <w:rPr>
          <w:lang w:val="en-US"/>
        </w:rPr>
        <w:t>.cpp</w:t>
      </w:r>
    </w:p>
    <w:p w14:paraId="39161F06" w14:textId="422D0DF8" w:rsidR="00E35D5F" w:rsidRPr="00E35D5F" w:rsidRDefault="00E35D5F" w:rsidP="00E35D5F">
      <w:pPr>
        <w:ind w:left="1273"/>
      </w:pPr>
      <w:r w:rsidRPr="00E35D5F">
        <w:rPr>
          <w:lang w:val="en-US"/>
        </w:rPr>
        <w:t>conversions</w:t>
      </w:r>
      <w:r w:rsidRPr="00E35D5F">
        <w:t>_</w:t>
      </w:r>
      <w:r w:rsidRPr="00E35D5F">
        <w:rPr>
          <w:lang w:val="en-US"/>
        </w:rPr>
        <w:t>color</w:t>
      </w:r>
      <w:r w:rsidRPr="00E35D5F">
        <w:t>_</w:t>
      </w:r>
      <w:r w:rsidRPr="00E35D5F">
        <w:rPr>
          <w:lang w:val="en-US"/>
        </w:rPr>
        <w:t>spaces</w:t>
      </w:r>
      <w:r w:rsidRPr="00E35D5F">
        <w:t>.</w:t>
      </w:r>
      <w:r>
        <w:rPr>
          <w:lang w:val="en-US"/>
        </w:rPr>
        <w:t>h</w:t>
      </w:r>
    </w:p>
    <w:p w14:paraId="58368227" w14:textId="6534292C" w:rsidR="00EA3E10" w:rsidRPr="00E35D5F" w:rsidRDefault="00EA3E10" w:rsidP="00EA3E10">
      <w:r>
        <w:t>Дополнительные зависимости</w:t>
      </w:r>
      <w:r w:rsidRPr="00E35D5F">
        <w:t>:</w:t>
      </w:r>
    </w:p>
    <w:p w14:paraId="1D1C771F" w14:textId="52F4E90B" w:rsidR="00EA3E10" w:rsidRPr="006733A0" w:rsidRDefault="009A0C8D" w:rsidP="009A0C8D">
      <w:pPr>
        <w:ind w:left="567"/>
        <w:rPr>
          <w:lang w:val="en-GB"/>
        </w:rPr>
      </w:pPr>
      <w:proofErr w:type="gramStart"/>
      <w:r w:rsidRPr="006733A0">
        <w:rPr>
          <w:lang w:val="en-GB"/>
        </w:rPr>
        <w:t>./</w:t>
      </w:r>
      <w:proofErr w:type="spellStart"/>
      <w:proofErr w:type="gramEnd"/>
      <w:r w:rsidRPr="00E9307F">
        <w:rPr>
          <w:lang w:val="en-US"/>
        </w:rPr>
        <w:t>GeometryAndGraphics</w:t>
      </w:r>
      <w:proofErr w:type="spellEnd"/>
      <w:r w:rsidRPr="006733A0">
        <w:rPr>
          <w:lang w:val="en-GB"/>
        </w:rPr>
        <w:t>/</w:t>
      </w:r>
      <w:r w:rsidRPr="00E9307F">
        <w:rPr>
          <w:lang w:val="en-US"/>
        </w:rPr>
        <w:t>Lab</w:t>
      </w:r>
      <w:r w:rsidRPr="006733A0">
        <w:rPr>
          <w:lang w:val="en-GB"/>
        </w:rPr>
        <w:t>_0</w:t>
      </w:r>
      <w:r w:rsidR="006733A0">
        <w:rPr>
          <w:lang w:val="en-US"/>
        </w:rPr>
        <w:t>4</w:t>
      </w:r>
      <w:r w:rsidRPr="006733A0">
        <w:rPr>
          <w:lang w:val="en-GB"/>
        </w:rPr>
        <w:t>/</w:t>
      </w:r>
    </w:p>
    <w:p w14:paraId="189D224A" w14:textId="4F9D8F8D" w:rsidR="006733A0" w:rsidRDefault="006733A0" w:rsidP="006733A0">
      <w:pPr>
        <w:ind w:left="1276"/>
      </w:pPr>
      <w:r w:rsidRPr="006733A0">
        <w:t>write_data_pnm_v2.h</w:t>
      </w:r>
    </w:p>
    <w:p w14:paraId="6A98F999" w14:textId="0960AAE1" w:rsidR="00E10F35" w:rsidRPr="0090777F" w:rsidRDefault="00E10F35" w:rsidP="006733A0">
      <w:pPr>
        <w:ind w:left="1276"/>
      </w:pPr>
      <w:r w:rsidRPr="006733A0">
        <w:rPr>
          <w:lang w:val="en-GB"/>
        </w:rPr>
        <w:t>write</w:t>
      </w:r>
      <w:r w:rsidRPr="006733A0">
        <w:t>_</w:t>
      </w:r>
      <w:r w:rsidRPr="006733A0">
        <w:rPr>
          <w:lang w:val="en-GB"/>
        </w:rPr>
        <w:t>data</w:t>
      </w:r>
      <w:r w:rsidRPr="006733A0">
        <w:t>_</w:t>
      </w:r>
      <w:r w:rsidRPr="006733A0">
        <w:rPr>
          <w:lang w:val="en-GB"/>
        </w:rPr>
        <w:t>pnm</w:t>
      </w:r>
      <w:r w:rsidRPr="006733A0">
        <w:t>_</w:t>
      </w:r>
      <w:r w:rsidRPr="006733A0">
        <w:rPr>
          <w:lang w:val="en-GB"/>
        </w:rPr>
        <w:t>v</w:t>
      </w:r>
      <w:r w:rsidRPr="006733A0">
        <w:t>2.</w:t>
      </w:r>
      <w:proofErr w:type="spellStart"/>
      <w:r>
        <w:rPr>
          <w:lang w:val="en-US"/>
        </w:rPr>
        <w:t>cpp</w:t>
      </w:r>
      <w:proofErr w:type="spellEnd"/>
    </w:p>
    <w:p w14:paraId="7A292462" w14:textId="77777777" w:rsidR="00556842" w:rsidRPr="0090777F" w:rsidRDefault="00556842" w:rsidP="00556842">
      <w:pPr>
        <w:ind w:firstLine="0"/>
      </w:pPr>
    </w:p>
    <w:p w14:paraId="515A1E83" w14:textId="15F6F095" w:rsidR="00E9307F" w:rsidRPr="0090777F" w:rsidRDefault="00E9307F" w:rsidP="00437F94">
      <w:r>
        <w:t>Название</w:t>
      </w:r>
      <w:r w:rsidRPr="0090777F">
        <w:t xml:space="preserve"> </w:t>
      </w:r>
      <w:r>
        <w:t>файла</w:t>
      </w:r>
      <w:r w:rsidRPr="0090777F">
        <w:t>: ./</w:t>
      </w:r>
      <w:proofErr w:type="spellStart"/>
      <w:r w:rsidRPr="00E9307F">
        <w:rPr>
          <w:lang w:val="en-US"/>
        </w:rPr>
        <w:t>GeometryAndGraphics</w:t>
      </w:r>
      <w:proofErr w:type="spellEnd"/>
      <w:r w:rsidRPr="0090777F">
        <w:t>/</w:t>
      </w:r>
      <w:r w:rsidRPr="00E9307F">
        <w:rPr>
          <w:lang w:val="en-US"/>
        </w:rPr>
        <w:t>Lab</w:t>
      </w:r>
      <w:r w:rsidRPr="0090777F">
        <w:t>_0</w:t>
      </w:r>
      <w:r w:rsidR="0090777F" w:rsidRPr="0090777F">
        <w:t>5</w:t>
      </w:r>
      <w:r w:rsidRPr="0090777F">
        <w:t>/</w:t>
      </w:r>
      <w:r>
        <w:rPr>
          <w:lang w:val="en-US"/>
        </w:rPr>
        <w:t>main</w:t>
      </w:r>
      <w:r w:rsidRPr="0090777F">
        <w:t>.</w:t>
      </w:r>
      <w:proofErr w:type="spellStart"/>
      <w:r>
        <w:rPr>
          <w:lang w:val="en-US"/>
        </w:rPr>
        <w:t>cpp</w:t>
      </w:r>
      <w:proofErr w:type="spellEnd"/>
    </w:p>
    <w:p w14:paraId="5D50A8D2" w14:textId="00F2C107" w:rsidR="00E9307F" w:rsidRDefault="00E9307F" w:rsidP="00437F94">
      <w:pPr>
        <w:rPr>
          <w:lang w:val="en-US"/>
        </w:rPr>
      </w:pPr>
      <w:r>
        <w:t>Исходный</w:t>
      </w:r>
      <w:r w:rsidRPr="000A4FAE">
        <w:rPr>
          <w:lang w:val="en-GB"/>
        </w:rPr>
        <w:t xml:space="preserve"> </w:t>
      </w:r>
      <w:r>
        <w:t>код</w:t>
      </w:r>
      <w:r>
        <w:rPr>
          <w:lang w:val="en-US"/>
        </w:rPr>
        <w:t>:</w:t>
      </w:r>
    </w:p>
    <w:p w14:paraId="5A2A6A6D" w14:textId="77777777" w:rsidR="00A85833" w:rsidRPr="00A85833" w:rsidRDefault="00A85833" w:rsidP="00A858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&lt;iostream&gt;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&lt;vector&gt;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cmath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iomanip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&lt;algorithm&gt;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&lt;string&gt;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"../Lab_04/write_data_pnm_v2.h"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conversions_color_spaces.h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long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255.0l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::max(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0.0l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change_offset_multiply_all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long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(((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- offset) * 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RGB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change_offset_multiply_Y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long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(((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- offset) * 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lastRenderedPageBreak/>
        <w:br/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Gray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change_offset_multiply_Y_gray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long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(((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- offset) * 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void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count_all_brightnesses_RGB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vector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&gt; &amp;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void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count_all_brightnesses_YCbCr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char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vector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&gt; &amp;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Gray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RGB -&gt; </w:t>
      </w:r>
      <w:proofErr w:type="spell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YCbCr</w:t>
      </w:r>
      <w:proofErr w:type="spell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main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[])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4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&amp;&amp;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cerr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"Wrong number of arguments. Syntax: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&lt;lab5&gt;.exe &lt;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 &lt;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 &lt;conversion&gt; [&lt;offset&gt; &lt;multiplier&gt;]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file_in_name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]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file_out_name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]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unsigned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conversion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][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-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'0'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int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long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offset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stoi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4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])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stold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])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&gt;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5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((conversion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&amp;&amp;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|| (conversion &gt;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&amp;&amp;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|| 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argc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6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::abs(offset) &gt;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multiplier 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multiplier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1.0l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0.001l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multiplier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&gt;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0.001l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cerr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"Wrong arguments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lastRenderedPageBreak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char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int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unsigned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fopen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file_in_name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rb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cerr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"Cannot open file to read: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file_in_name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fscanf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P%c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 %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&amp;width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&amp;height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(width &lt;=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height &lt;=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 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'5'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&amp;&amp;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'6'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cerr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"Wrong file attributes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fclose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height * width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'6'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auto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calloc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(!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cerr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"Cannot allocate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 bytes of memory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read_data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%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&amp;&amp;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'6'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conversions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::rgb_2_YCbCr_601(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Преобразования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change_offset_multiply_all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change_offset_multiply_Y_gray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else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vector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&gt;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vector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&gt;(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256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%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count_all_brightnesses_RGB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else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count_all_brightnesses_YCbCr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while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while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--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lastRenderedPageBreak/>
        <w:t xml:space="preserve">    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"Calculated offset: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"Multiplier: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setprecision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change_offset_multiply_all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conversion == 3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change_offset_multiply_Y_gray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else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Игнорируем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0.39%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пикселей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двух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сторон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width * height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auto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0.0039l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proofErr w:type="spell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&lt;= 255 -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излишне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но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оставим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всякий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случай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while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continue;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break;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long long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0.0039l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pixels_count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proofErr w:type="spell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&gt;= 0 -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излишне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но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оставим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всякий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случай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while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&amp;&amp; 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]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--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continue;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ignoring_count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nums_brightnesses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>]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--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break;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offset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255.0l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min_idx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"Calculated offset: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offset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"Multiplier: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setprecision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multiplier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4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change_offset_multiply_all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conversion == 5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lastRenderedPageBreak/>
        <w:t xml:space="preserve">    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change_offset_multiply_Y_gray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else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change_offset_multiply_Y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offset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multiplier)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(conversion %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&amp;&amp;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'6'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conversions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::YCbCr_601_2_rgb(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fopen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file_out_name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wb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cerr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"Cannot open file to write: "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file_out_name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5F8C8A"/>
          <w:sz w:val="20"/>
          <w:szCs w:val="20"/>
          <w:lang w:val="en-GB" w:eastAsia="ru-RU"/>
        </w:rPr>
        <w:t xml:space="preserve">&lt;&lt;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gray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write_to_file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else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color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write_to_file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return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</w:p>
    <w:p w14:paraId="7BE3CEC7" w14:textId="26BC3221" w:rsidR="00A85833" w:rsidRDefault="00A85833">
      <w:pPr>
        <w:spacing w:after="160" w:line="259" w:lineRule="auto"/>
        <w:ind w:firstLine="0"/>
        <w:jc w:val="left"/>
        <w:rPr>
          <w:rFonts w:ascii="Consolas" w:hAnsi="Consolas"/>
          <w:lang w:val="en-GB"/>
        </w:rPr>
      </w:pPr>
      <w:r>
        <w:rPr>
          <w:rFonts w:ascii="Consolas" w:hAnsi="Consolas"/>
          <w:lang w:val="en-GB"/>
        </w:rPr>
        <w:br w:type="page"/>
      </w:r>
    </w:p>
    <w:p w14:paraId="2162961B" w14:textId="3ED652A4" w:rsidR="00A85833" w:rsidRPr="00A85833" w:rsidRDefault="00A85833" w:rsidP="00A85833">
      <w:pPr>
        <w:rPr>
          <w:lang w:val="en-GB"/>
        </w:rPr>
      </w:pPr>
      <w:r>
        <w:lastRenderedPageBreak/>
        <w:t>Название</w:t>
      </w:r>
      <w:r w:rsidRPr="00A85833">
        <w:rPr>
          <w:lang w:val="en-GB"/>
        </w:rPr>
        <w:t xml:space="preserve"> </w:t>
      </w:r>
      <w:r>
        <w:t>файла</w:t>
      </w:r>
      <w:proofErr w:type="gramStart"/>
      <w:r w:rsidRPr="00A85833">
        <w:rPr>
          <w:lang w:val="en-GB"/>
        </w:rPr>
        <w:t>: .</w:t>
      </w:r>
      <w:proofErr w:type="gramEnd"/>
      <w:r w:rsidRPr="00A85833">
        <w:rPr>
          <w:lang w:val="en-GB"/>
        </w:rPr>
        <w:t>/</w:t>
      </w:r>
      <w:proofErr w:type="spellStart"/>
      <w:r w:rsidRPr="00E9307F">
        <w:rPr>
          <w:lang w:val="en-US"/>
        </w:rPr>
        <w:t>GeometryAndGraphics</w:t>
      </w:r>
      <w:proofErr w:type="spellEnd"/>
      <w:r w:rsidRPr="00A85833">
        <w:rPr>
          <w:lang w:val="en-GB"/>
        </w:rPr>
        <w:t>/</w:t>
      </w:r>
      <w:r w:rsidRPr="00E9307F">
        <w:rPr>
          <w:lang w:val="en-US"/>
        </w:rPr>
        <w:t>Lab</w:t>
      </w:r>
      <w:r w:rsidRPr="00A85833">
        <w:rPr>
          <w:lang w:val="en-GB"/>
        </w:rPr>
        <w:t>_05/</w:t>
      </w:r>
      <w:proofErr w:type="spellStart"/>
      <w:r w:rsidRPr="00A85833">
        <w:rPr>
          <w:lang w:val="en-GB"/>
        </w:rPr>
        <w:t>conversions_color_spaces.</w:t>
      </w:r>
      <w:r w:rsidR="00DA3097">
        <w:rPr>
          <w:lang w:val="en-GB"/>
        </w:rPr>
        <w:t>h</w:t>
      </w:r>
      <w:proofErr w:type="spellEnd"/>
    </w:p>
    <w:p w14:paraId="5E255CFA" w14:textId="77777777" w:rsidR="00A85833" w:rsidRDefault="00A85833" w:rsidP="00A85833">
      <w:pPr>
        <w:rPr>
          <w:lang w:val="en-US"/>
        </w:rPr>
      </w:pPr>
      <w:r>
        <w:t>Исходный</w:t>
      </w:r>
      <w:r w:rsidRPr="000A4FAE">
        <w:rPr>
          <w:lang w:val="en-GB"/>
        </w:rPr>
        <w:t xml:space="preserve"> </w:t>
      </w:r>
      <w:r>
        <w:t>код</w:t>
      </w:r>
      <w:r>
        <w:rPr>
          <w:lang w:val="en-US"/>
        </w:rPr>
        <w:t>:</w:t>
      </w:r>
    </w:p>
    <w:p w14:paraId="17369A30" w14:textId="77777777" w:rsidR="00A85833" w:rsidRPr="00A85833" w:rsidRDefault="00A85833" w:rsidP="00A858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// Created by </w:t>
      </w:r>
      <w:proofErr w:type="spell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dudko</w:t>
      </w:r>
      <w:proofErr w:type="spell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on 02.05.2020.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>//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>#</w:t>
      </w:r>
      <w:proofErr w:type="spellStart"/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>ifndef</w:t>
      </w:r>
      <w:proofErr w:type="spellEnd"/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 </w:t>
      </w:r>
      <w:r w:rsidRPr="00A85833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t>LAB_05_CONVERSIONS_COLOR_SPACES_H</w:t>
      </w:r>
      <w:r w:rsidRPr="00A85833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#define </w:t>
      </w:r>
      <w:r w:rsidRPr="00A85833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t>LAB_05_CONVERSIONS_COLOR_SPACES_H</w:t>
      </w:r>
      <w:r w:rsidRPr="00A85833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namespace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 xml:space="preserve">conversions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bool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check_color_space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add_channel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*channel)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get_separate_channel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channel_data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rgb_2_hsv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rgb_2_hsl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template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class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>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&gt;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bool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left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right)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hsv_2_rgb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hsl_2_rgb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rgb_2_YCbCr_601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YCbCr_601_2_rgb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rgb_2_YCbCr_709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YCbCr_709_2_rgb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rgb_2_YCoCg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YCoCg_2_rgb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rgb_2_cmy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cmy_2_rgb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#endif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//LAB_05_CONVERSIONS_COLOR_SPACES_H</w:t>
      </w:r>
    </w:p>
    <w:p w14:paraId="1CDBF4DB" w14:textId="459C812F" w:rsidR="00A85833" w:rsidRPr="00A85833" w:rsidRDefault="00A85833">
      <w:pPr>
        <w:spacing w:after="160" w:line="259" w:lineRule="auto"/>
        <w:ind w:firstLine="0"/>
        <w:jc w:val="left"/>
        <w:rPr>
          <w:rFonts w:ascii="Consolas" w:hAnsi="Consolas" w:cs="Times New Roman"/>
          <w:lang w:val="en-GB"/>
        </w:rPr>
      </w:pPr>
      <w:r w:rsidRPr="00A85833">
        <w:rPr>
          <w:rFonts w:ascii="Consolas" w:hAnsi="Consolas" w:cs="Times New Roman"/>
          <w:lang w:val="en-GB"/>
        </w:rPr>
        <w:br w:type="page"/>
      </w:r>
    </w:p>
    <w:p w14:paraId="1E394767" w14:textId="6300DD09" w:rsidR="00A85833" w:rsidRPr="00232063" w:rsidRDefault="00A85833" w:rsidP="00A85833">
      <w:pPr>
        <w:rPr>
          <w:rFonts w:cs="Times New Roman"/>
          <w:lang w:val="en-GB"/>
        </w:rPr>
      </w:pPr>
      <w:r w:rsidRPr="00232063">
        <w:rPr>
          <w:rFonts w:cs="Times New Roman"/>
        </w:rPr>
        <w:lastRenderedPageBreak/>
        <w:t>Название</w:t>
      </w:r>
      <w:r w:rsidRPr="00232063">
        <w:rPr>
          <w:rFonts w:cs="Times New Roman"/>
          <w:lang w:val="en-GB"/>
        </w:rPr>
        <w:t xml:space="preserve"> </w:t>
      </w:r>
      <w:r w:rsidRPr="00232063">
        <w:rPr>
          <w:rFonts w:cs="Times New Roman"/>
        </w:rPr>
        <w:t>файла</w:t>
      </w:r>
      <w:r w:rsidRPr="00232063">
        <w:rPr>
          <w:rFonts w:cs="Times New Roman"/>
          <w:lang w:val="en-GB"/>
        </w:rPr>
        <w:t>: ./</w:t>
      </w:r>
      <w:proofErr w:type="spellStart"/>
      <w:r w:rsidRPr="00232063">
        <w:rPr>
          <w:rFonts w:cs="Times New Roman"/>
          <w:lang w:val="en-US"/>
        </w:rPr>
        <w:t>GeometryAndGraphics</w:t>
      </w:r>
      <w:proofErr w:type="spellEnd"/>
      <w:r w:rsidRPr="00232063">
        <w:rPr>
          <w:rFonts w:cs="Times New Roman"/>
          <w:lang w:val="en-GB"/>
        </w:rPr>
        <w:t>/</w:t>
      </w:r>
      <w:r w:rsidRPr="00232063">
        <w:rPr>
          <w:rFonts w:cs="Times New Roman"/>
          <w:lang w:val="en-US"/>
        </w:rPr>
        <w:t>Lab</w:t>
      </w:r>
      <w:r w:rsidRPr="00232063">
        <w:rPr>
          <w:rFonts w:cs="Times New Roman"/>
          <w:lang w:val="en-GB"/>
        </w:rPr>
        <w:t>_05/conversions_color_spaces.cpp</w:t>
      </w:r>
    </w:p>
    <w:p w14:paraId="167505CC" w14:textId="77777777" w:rsidR="00A85833" w:rsidRPr="00232063" w:rsidRDefault="00A85833" w:rsidP="00A85833">
      <w:pPr>
        <w:rPr>
          <w:rFonts w:cs="Times New Roman"/>
          <w:lang w:val="en-US"/>
        </w:rPr>
      </w:pPr>
      <w:r w:rsidRPr="00232063">
        <w:rPr>
          <w:rFonts w:cs="Times New Roman"/>
        </w:rPr>
        <w:t>Исходный</w:t>
      </w:r>
      <w:r w:rsidRPr="00232063">
        <w:rPr>
          <w:rFonts w:cs="Times New Roman"/>
          <w:lang w:val="en-GB"/>
        </w:rPr>
        <w:t xml:space="preserve"> </w:t>
      </w:r>
      <w:r w:rsidRPr="00232063">
        <w:rPr>
          <w:rFonts w:cs="Times New Roman"/>
        </w:rPr>
        <w:t>код</w:t>
      </w:r>
      <w:r w:rsidRPr="00232063">
        <w:rPr>
          <w:rFonts w:cs="Times New Roman"/>
          <w:lang w:val="en-US"/>
        </w:rPr>
        <w:t>:</w:t>
      </w:r>
    </w:p>
    <w:p w14:paraId="28DC704B" w14:textId="77777777" w:rsidR="00A85833" w:rsidRPr="00A85833" w:rsidRDefault="00A85833" w:rsidP="00A858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// Created by </w:t>
      </w:r>
      <w:proofErr w:type="spell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dudko</w:t>
      </w:r>
      <w:proofErr w:type="spell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on 02.05.2020.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>//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conversions_color_spaces.h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"../Lab_04/write_data_pnm_v2.h"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cstring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cmath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&lt;algorithm&gt;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namespace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 xml:space="preserve">conversions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bool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check_color_space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==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return false;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return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"RGB"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"HSL"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"HSV"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"YCbCr.601"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"YCbCr.709"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YCoCg</w:t>
      </w:r>
      <w:proofErr w:type="spellEnd"/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strcmp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color_space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"CMY"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add_channel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*channel)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k_channel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 *(channel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void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get_separate_channel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const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k_channel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channel_data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channel_data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k_channel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rgb_2_hsv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R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B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MAX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::max(R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::max(G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MIN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::min(R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::min(G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V = MAX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 = MAX - MIN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All in [0.0 .. 1.0]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//   H in [0</w:t>
      </w:r>
      <w:proofErr w:type="gram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..</w:t>
      </w:r>
      <w:proofErr w:type="gram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360]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Calculating Hue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lastRenderedPageBreak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(V == R)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= (G - B) /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(V == G)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 (B - R) /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V == B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H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4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 (R - G) /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H *=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(H 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S_v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V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? </w:t>
      </w:r>
      <w:proofErr w:type="gramStart"/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</w:t>
      </w:r>
      <w:proofErr w:type="gram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C / V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Transform to PC range: [0 .. 255]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// H: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::round(H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360.0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S: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V: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::round(V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rgb_2_hsl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R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B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MAX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::max(R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::max(G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MIN =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::min(R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::min(G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V = MAX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 = MAX - MIN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L = (MAX + MIN)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All in [0.0 .. 1.0]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//   H in [0</w:t>
      </w:r>
      <w:proofErr w:type="gramStart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..</w:t>
      </w:r>
      <w:proofErr w:type="gramEnd"/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360]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Calculating Hue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(C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(V == R)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= (G - B) /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(V == G)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 (B - R) /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V == B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H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4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 (R - G) /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H *=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(H 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H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L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L ==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? </w:t>
      </w:r>
      <w:proofErr w:type="gramStart"/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</w:t>
      </w:r>
      <w:proofErr w:type="gram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(V - L) /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::min(L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- L)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lastRenderedPageBreak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Transform to PC range: [0 .. 255]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// H: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::round((H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360.0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S: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V: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::round((L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template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&lt;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class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>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&gt;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bool </w:t>
      </w:r>
      <w:proofErr w:type="spellStart"/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left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T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right)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(left &lt;= x) &amp;&amp; (x &lt;= right)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hsv_2_rgb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H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S_v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V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C = V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S_v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_H = H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 = C 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::abs(((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_H) %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 (_H -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_R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1.0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2.0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3.0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4.0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in_range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4.0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_H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5.0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_G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_G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 = V -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RGB: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// R: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::round((_R + m)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G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::round((_G + m)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lastRenderedPageBreak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B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::round((_B + m)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hsl_2_rgb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H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S_l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L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 =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::abs(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L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S_l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_H = H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60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 = C 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::abs(((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_H) %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 (_H -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int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_R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::ceil(_H)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::ceil(_H)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::ceil(_H)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::ceil(_H)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4.0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_G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::ceil(_H)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_G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if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::ceil(_H) 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6.0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&lt;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C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_G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 = X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    _R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_G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m = L - C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RGB: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// R: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::round((_R + m)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G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::round((_G + m)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B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::round((_B + m)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lastRenderedPageBreak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rgb_2_YCbCr_601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0.299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0.587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0.114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R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B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Y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R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G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B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(B - Y) /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(R - Y) /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YCbCr_601: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::round(Y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YCbCr_601_2_rgb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0.299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0.587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0.114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Y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 = Y +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Y 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 = Y +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RGB: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::round(R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::round(G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::round(B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rgb_2_YCbCr_709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0.0722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0.2126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0.7152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R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B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Y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R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G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B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(B - Y) /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(R - Y) /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YCbCr_709: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::round(Y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lastRenderedPageBreak/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::round((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YCbCr_709_2_rgb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0.0722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0.2126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0.7152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Y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 = Y +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Y 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-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*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C_r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K_g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 = Y + (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C_b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RGB: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::round(R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::round(G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::round(B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rgb_2_YCoCg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R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G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B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Y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::round(((R + B)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4.0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 G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2.0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Co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::round(((R - B)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Cg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::round((G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(B + R)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4.0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YCoCg_2_rgb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Y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Co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double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Cg =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[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] /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255.0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-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0.5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To RGB:</w:t>
      </w:r>
      <w:r w:rsidRPr="00A85833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::round((Y - Cg + Co)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::round((Y + Cg)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= 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::round((Y - Cg - Co) *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lastRenderedPageBreak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rgb_2_cmy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   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 </w:t>
      </w:r>
      <w:r w:rsidRPr="00A85833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- *(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r w:rsidRPr="00A85833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cmy_2_rgb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rgb_2_cmy(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all_bytes</w:t>
      </w:r>
      <w:proofErr w:type="spellEnd"/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85833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85833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</w:p>
    <w:p w14:paraId="2014C2BD" w14:textId="19114A3C" w:rsidR="00A85833" w:rsidRDefault="00A85833">
      <w:pPr>
        <w:spacing w:after="160" w:line="259" w:lineRule="auto"/>
        <w:ind w:firstLine="0"/>
        <w:jc w:val="left"/>
        <w:rPr>
          <w:rFonts w:ascii="Consolas" w:hAnsi="Consolas" w:cs="Times New Roman"/>
          <w:lang w:val="en-GB"/>
        </w:rPr>
      </w:pPr>
      <w:r>
        <w:rPr>
          <w:rFonts w:ascii="Consolas" w:hAnsi="Consolas" w:cs="Times New Roman"/>
          <w:lang w:val="en-GB"/>
        </w:rPr>
        <w:br w:type="page"/>
      </w:r>
    </w:p>
    <w:p w14:paraId="2312F831" w14:textId="06C8ECE5" w:rsidR="00962C6D" w:rsidRPr="00962C6D" w:rsidRDefault="00962C6D" w:rsidP="00962C6D">
      <w:pPr>
        <w:rPr>
          <w:rFonts w:cs="Times New Roman"/>
          <w:lang w:val="en-GB"/>
        </w:rPr>
      </w:pPr>
      <w:r w:rsidRPr="00232063">
        <w:rPr>
          <w:rFonts w:cs="Times New Roman"/>
        </w:rPr>
        <w:lastRenderedPageBreak/>
        <w:t>Название</w:t>
      </w:r>
      <w:r w:rsidRPr="00232063">
        <w:rPr>
          <w:rFonts w:cs="Times New Roman"/>
          <w:lang w:val="en-GB"/>
        </w:rPr>
        <w:t xml:space="preserve"> </w:t>
      </w:r>
      <w:r w:rsidRPr="00232063">
        <w:rPr>
          <w:rFonts w:cs="Times New Roman"/>
        </w:rPr>
        <w:t>файла</w:t>
      </w:r>
      <w:proofErr w:type="gramStart"/>
      <w:r w:rsidRPr="00232063">
        <w:rPr>
          <w:rFonts w:cs="Times New Roman"/>
          <w:lang w:val="en-GB"/>
        </w:rPr>
        <w:t>: .</w:t>
      </w:r>
      <w:proofErr w:type="gramEnd"/>
      <w:r w:rsidRPr="00232063">
        <w:rPr>
          <w:rFonts w:cs="Times New Roman"/>
          <w:lang w:val="en-GB"/>
        </w:rPr>
        <w:t>/</w:t>
      </w:r>
      <w:proofErr w:type="spellStart"/>
      <w:r w:rsidRPr="00232063">
        <w:rPr>
          <w:rFonts w:cs="Times New Roman"/>
          <w:lang w:val="en-US"/>
        </w:rPr>
        <w:t>GeometryAndGraphics</w:t>
      </w:r>
      <w:proofErr w:type="spellEnd"/>
      <w:r w:rsidRPr="00232063">
        <w:rPr>
          <w:rFonts w:cs="Times New Roman"/>
          <w:lang w:val="en-GB"/>
        </w:rPr>
        <w:t>/</w:t>
      </w:r>
      <w:r w:rsidRPr="00232063">
        <w:rPr>
          <w:rFonts w:cs="Times New Roman"/>
          <w:lang w:val="en-US"/>
        </w:rPr>
        <w:t>Lab</w:t>
      </w:r>
      <w:r w:rsidRPr="00232063">
        <w:rPr>
          <w:rFonts w:cs="Times New Roman"/>
          <w:lang w:val="en-GB"/>
        </w:rPr>
        <w:t>_0</w:t>
      </w:r>
      <w:r>
        <w:rPr>
          <w:rFonts w:cs="Times New Roman"/>
          <w:lang w:val="en-GB"/>
        </w:rPr>
        <w:t>4</w:t>
      </w:r>
      <w:r w:rsidRPr="00232063">
        <w:rPr>
          <w:rFonts w:cs="Times New Roman"/>
          <w:lang w:val="en-GB"/>
        </w:rPr>
        <w:t>/</w:t>
      </w:r>
      <w:r w:rsidRPr="00962C6D">
        <w:rPr>
          <w:lang w:val="en-GB"/>
        </w:rPr>
        <w:t xml:space="preserve"> </w:t>
      </w:r>
      <w:r w:rsidRPr="00962C6D">
        <w:rPr>
          <w:lang w:val="en-GB"/>
        </w:rPr>
        <w:t>write_data_pnm_v2.h</w:t>
      </w:r>
    </w:p>
    <w:p w14:paraId="29C82886" w14:textId="77777777" w:rsidR="00962C6D" w:rsidRPr="00232063" w:rsidRDefault="00962C6D" w:rsidP="00962C6D">
      <w:pPr>
        <w:rPr>
          <w:rFonts w:cs="Times New Roman"/>
          <w:lang w:val="en-US"/>
        </w:rPr>
      </w:pPr>
      <w:r w:rsidRPr="00232063">
        <w:rPr>
          <w:rFonts w:cs="Times New Roman"/>
        </w:rPr>
        <w:t>Исходный</w:t>
      </w:r>
      <w:r w:rsidRPr="00232063">
        <w:rPr>
          <w:rFonts w:cs="Times New Roman"/>
          <w:lang w:val="en-GB"/>
        </w:rPr>
        <w:t xml:space="preserve"> </w:t>
      </w:r>
      <w:r w:rsidRPr="00232063">
        <w:rPr>
          <w:rFonts w:cs="Times New Roman"/>
        </w:rPr>
        <w:t>код</w:t>
      </w:r>
      <w:r w:rsidRPr="00232063">
        <w:rPr>
          <w:rFonts w:cs="Times New Roman"/>
          <w:lang w:val="en-US"/>
        </w:rPr>
        <w:t>:</w:t>
      </w:r>
    </w:p>
    <w:p w14:paraId="041A65EE" w14:textId="77777777" w:rsidR="00A73F6E" w:rsidRPr="00A73F6E" w:rsidRDefault="00A73F6E" w:rsidP="00A73F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</w:t>
      </w:r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// Created by </w:t>
      </w:r>
      <w:proofErr w:type="spellStart"/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dudko</w:t>
      </w:r>
      <w:proofErr w:type="spellEnd"/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on 11.03.2020.</w:t>
      </w:r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>//</w:t>
      </w:r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>#</w:t>
      </w:r>
      <w:proofErr w:type="spellStart"/>
      <w:r w:rsidRPr="00A73F6E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>ifndef</w:t>
      </w:r>
      <w:proofErr w:type="spellEnd"/>
      <w:r w:rsidRPr="00A73F6E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LAB_03_WRITE_DATA_PNM_H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#define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LAB_03_WRITE_DATA_PNM_H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A73F6E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&lt;iostream&gt;</w:t>
      </w:r>
      <w:r w:rsidRPr="00A73F6E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write_header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char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read_header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read_data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*file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*file)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namespace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color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{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write_header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write_to_file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,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  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namespace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gray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{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write_header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write_to_file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,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  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write_to_file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 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char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,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unsigned char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to_sRGB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to_sRGB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from_sRGB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from_sRGB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change_pix_gamma_to_print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change_pix_gamma_to_print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change_pix_gamma_from_file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double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change_pix_gamma_from_file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draw_pix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y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draw_pix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y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void 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decode_gamma_from_file</w:t>
      </w:r>
      <w:proofErr w:type="spellEnd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A73F6E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A73F6E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#endif </w:t>
      </w:r>
      <w:r w:rsidRPr="00A73F6E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//LAB_03_WRITE_DATA_PNM_H</w:t>
      </w:r>
    </w:p>
    <w:p w14:paraId="2C13EFCA" w14:textId="13E2E124" w:rsidR="00AD3085" w:rsidRDefault="00AD3085">
      <w:pPr>
        <w:spacing w:after="160" w:line="259" w:lineRule="auto"/>
        <w:ind w:firstLine="0"/>
        <w:jc w:val="left"/>
        <w:rPr>
          <w:rFonts w:cs="Times New Roman"/>
          <w:lang w:val="en-GB"/>
        </w:rPr>
      </w:pPr>
      <w:r>
        <w:rPr>
          <w:rFonts w:cs="Times New Roman"/>
          <w:lang w:val="en-GB"/>
        </w:rPr>
        <w:br w:type="page"/>
      </w:r>
    </w:p>
    <w:p w14:paraId="1474F168" w14:textId="2B1DEAC6" w:rsidR="00AD3085" w:rsidRPr="00962C6D" w:rsidRDefault="00AD3085" w:rsidP="00AD3085">
      <w:pPr>
        <w:rPr>
          <w:rFonts w:cs="Times New Roman"/>
          <w:lang w:val="en-GB"/>
        </w:rPr>
      </w:pPr>
      <w:r w:rsidRPr="00232063">
        <w:rPr>
          <w:rFonts w:cs="Times New Roman"/>
        </w:rPr>
        <w:lastRenderedPageBreak/>
        <w:t>Название</w:t>
      </w:r>
      <w:r w:rsidRPr="00232063">
        <w:rPr>
          <w:rFonts w:cs="Times New Roman"/>
          <w:lang w:val="en-GB"/>
        </w:rPr>
        <w:t xml:space="preserve"> </w:t>
      </w:r>
      <w:r w:rsidRPr="00232063">
        <w:rPr>
          <w:rFonts w:cs="Times New Roman"/>
        </w:rPr>
        <w:t>файла</w:t>
      </w:r>
      <w:proofErr w:type="gramStart"/>
      <w:r w:rsidRPr="00232063">
        <w:rPr>
          <w:rFonts w:cs="Times New Roman"/>
          <w:lang w:val="en-GB"/>
        </w:rPr>
        <w:t>: .</w:t>
      </w:r>
      <w:proofErr w:type="gramEnd"/>
      <w:r w:rsidRPr="00232063">
        <w:rPr>
          <w:rFonts w:cs="Times New Roman"/>
          <w:lang w:val="en-GB"/>
        </w:rPr>
        <w:t>/</w:t>
      </w:r>
      <w:proofErr w:type="spellStart"/>
      <w:r w:rsidRPr="00232063">
        <w:rPr>
          <w:rFonts w:cs="Times New Roman"/>
          <w:lang w:val="en-US"/>
        </w:rPr>
        <w:t>GeometryAndGraphics</w:t>
      </w:r>
      <w:proofErr w:type="spellEnd"/>
      <w:r w:rsidRPr="00232063">
        <w:rPr>
          <w:rFonts w:cs="Times New Roman"/>
          <w:lang w:val="en-GB"/>
        </w:rPr>
        <w:t>/</w:t>
      </w:r>
      <w:r w:rsidRPr="00232063">
        <w:rPr>
          <w:rFonts w:cs="Times New Roman"/>
          <w:lang w:val="en-US"/>
        </w:rPr>
        <w:t>Lab</w:t>
      </w:r>
      <w:r w:rsidRPr="00232063">
        <w:rPr>
          <w:rFonts w:cs="Times New Roman"/>
          <w:lang w:val="en-GB"/>
        </w:rPr>
        <w:t>_0</w:t>
      </w:r>
      <w:r>
        <w:rPr>
          <w:rFonts w:cs="Times New Roman"/>
          <w:lang w:val="en-GB"/>
        </w:rPr>
        <w:t>4</w:t>
      </w:r>
      <w:r w:rsidRPr="00232063">
        <w:rPr>
          <w:rFonts w:cs="Times New Roman"/>
          <w:lang w:val="en-GB"/>
        </w:rPr>
        <w:t>/</w:t>
      </w:r>
      <w:r w:rsidRPr="00962C6D">
        <w:rPr>
          <w:lang w:val="en-GB"/>
        </w:rPr>
        <w:t xml:space="preserve"> write_data_pnm_v2.</w:t>
      </w:r>
      <w:r>
        <w:rPr>
          <w:lang w:val="en-GB"/>
        </w:rPr>
        <w:t>cpp</w:t>
      </w:r>
    </w:p>
    <w:p w14:paraId="655DD907" w14:textId="77777777" w:rsidR="00AD3085" w:rsidRPr="00232063" w:rsidRDefault="00AD3085" w:rsidP="00AD3085">
      <w:pPr>
        <w:rPr>
          <w:rFonts w:cs="Times New Roman"/>
          <w:lang w:val="en-US"/>
        </w:rPr>
      </w:pPr>
      <w:r w:rsidRPr="00232063">
        <w:rPr>
          <w:rFonts w:cs="Times New Roman"/>
        </w:rPr>
        <w:t>Исходный</w:t>
      </w:r>
      <w:r w:rsidRPr="00232063">
        <w:rPr>
          <w:rFonts w:cs="Times New Roman"/>
          <w:lang w:val="en-GB"/>
        </w:rPr>
        <w:t xml:space="preserve"> </w:t>
      </w:r>
      <w:r w:rsidRPr="00232063">
        <w:rPr>
          <w:rFonts w:cs="Times New Roman"/>
        </w:rPr>
        <w:t>код</w:t>
      </w:r>
      <w:r w:rsidRPr="00232063">
        <w:rPr>
          <w:rFonts w:cs="Times New Roman"/>
          <w:lang w:val="en-US"/>
        </w:rPr>
        <w:t>:</w:t>
      </w:r>
    </w:p>
    <w:p w14:paraId="5353DEDB" w14:textId="77777777" w:rsidR="00171DA7" w:rsidRPr="00171DA7" w:rsidRDefault="00171DA7" w:rsidP="00171DA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</w:pP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// Created by </w:t>
      </w:r>
      <w:proofErr w:type="spellStart"/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dudko</w:t>
      </w:r>
      <w:proofErr w:type="spellEnd"/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on 11.03.2020.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>//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"write_data_pnm_v2.h"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cmath</w:t>
      </w:r>
      <w:proofErr w:type="spellEnd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&gt;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&lt;algorithm&gt;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BBB529"/>
          <w:sz w:val="20"/>
          <w:szCs w:val="20"/>
          <w:lang w:val="en-GB" w:eastAsia="ru-RU"/>
        </w:rPr>
        <w:t xml:space="preserve">#include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&lt;string&gt;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char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fseek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t>SEEK_SET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fprintf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P%c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 %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fwrite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read_header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scanned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fscanf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P%c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 %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&amp;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(scanned !=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4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(width &lt;=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height &lt;=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||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&gt;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|| 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'5'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&amp;&amp;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!=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'6'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))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return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read_data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(!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return;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fread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k_bytes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fclose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file_in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fclose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free(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*file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*file)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(file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free_data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nullptr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namespace </w:t>
      </w:r>
      <w:proofErr w:type="spellStart"/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color</w:t>
      </w:r>
      <w:proofErr w:type="spellEnd"/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 xml:space="preserve">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lastRenderedPageBreak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fseek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t>SEEK_SET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fprintf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P%c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 %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'6'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write_to_file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,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  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color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width * 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namespace </w:t>
      </w:r>
      <w:proofErr w:type="spellStart"/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gray</w:t>
      </w:r>
      <w:proofErr w:type="spellEnd"/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 xml:space="preserve">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fseek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908B25"/>
          <w:sz w:val="20"/>
          <w:szCs w:val="20"/>
          <w:lang w:val="en-GB" w:eastAsia="ru-RU"/>
        </w:rPr>
        <w:t>SEEK_SET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fprintf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P%c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 xml:space="preserve"> %</w:t>
      </w:r>
      <w:proofErr w:type="spellStart"/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</w:t>
      </w:r>
      <w:proofErr w:type="spellStart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%i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\n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"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A8759"/>
          <w:sz w:val="20"/>
          <w:szCs w:val="20"/>
          <w:lang w:val="en-GB" w:eastAsia="ru-RU"/>
        </w:rPr>
        <w:t>'5'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write_to_file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,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   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gray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 * 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write_to_file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B9BCD1"/>
          <w:sz w:val="20"/>
          <w:szCs w:val="20"/>
          <w:lang w:val="en-GB" w:eastAsia="ru-RU"/>
        </w:rPr>
        <w:t xml:space="preserve">FILE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char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unsigned 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,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               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write_header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char_header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max_value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write_data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file_out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 * height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// brightness in [0..255] scale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limit_brightness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unsigned char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</w:t>
      </w:r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::min(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::max(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from_sRGB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(_brightness &lt;=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0.0031308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323.0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_brightness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211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pow(_brightness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5.0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12.0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-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11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200.0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from_sRGB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_brightness = brightness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return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from_sRGB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to_sRGB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(_brightness &lt;=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0.04045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25.0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_brightness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323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pow((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200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_brightness +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11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211.0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12.0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5.0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to_sRGB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_brightness = brightness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return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to_sRGB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lastRenderedPageBreak/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change_pix_gamma_to_print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Гамма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коррекция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: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(gamma &gt;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_brightness = </w:t>
      </w:r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::pow(_brightness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1.0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/ gamma)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_brightness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from_sRGB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change_pix_gamma_to_print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_brightness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return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change_pix_gamma_to_print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change_pix_gamma_from_file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if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(gamma &gt;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_brightness = </w:t>
      </w:r>
      <w:r w:rsidRPr="00171DA7">
        <w:rPr>
          <w:rFonts w:ascii="Consolas" w:eastAsia="Times New Roman" w:hAnsi="Consolas" w:cs="Courier New"/>
          <w:color w:val="B5B6E3"/>
          <w:sz w:val="20"/>
          <w:szCs w:val="20"/>
          <w:lang w:val="en-GB" w:eastAsia="ru-RU"/>
        </w:rPr>
        <w:t>std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::pow(_brightness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}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else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_brightness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to_sRGB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return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change_pix_gamma_from_file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_brightness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return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change_pix_gamma_from_file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draw_pix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y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_brightness = brightness /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255.0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// 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Гамма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 xml:space="preserve"> 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коррекция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t>:</w:t>
      </w:r>
      <w:r w:rsidRPr="00171DA7">
        <w:rPr>
          <w:rFonts w:ascii="Consolas" w:eastAsia="Times New Roman" w:hAnsi="Consolas" w:cs="Courier New"/>
          <w:color w:val="808080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change_pix_gamma_to_print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[width * y + x]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_brightness)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draw_pix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width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x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y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change_pix_gamma_to_print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(_brightness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[width * y + x]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 _brightness)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void </w:t>
      </w:r>
      <w:proofErr w:type="spellStart"/>
      <w:r w:rsidRPr="00171DA7">
        <w:rPr>
          <w:rFonts w:ascii="Consolas" w:eastAsia="Times New Roman" w:hAnsi="Consolas" w:cs="Courier New"/>
          <w:color w:val="FFC66D"/>
          <w:sz w:val="20"/>
          <w:szCs w:val="20"/>
          <w:lang w:val="en-GB" w:eastAsia="ru-RU"/>
        </w:rPr>
        <w:t>decode_gamma_from_file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unsigned char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*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int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k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double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for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int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= 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>0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&lt; k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;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++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 {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 xml:space="preserve">        *(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) =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limit_brightness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</w:t>
      </w:r>
      <w:r w:rsidRPr="00171DA7">
        <w:rPr>
          <w:rFonts w:ascii="Consolas" w:eastAsia="Times New Roman" w:hAnsi="Consolas" w:cs="Courier New"/>
          <w:color w:val="6897BB"/>
          <w:sz w:val="20"/>
          <w:szCs w:val="20"/>
          <w:lang w:val="en-GB" w:eastAsia="ru-RU"/>
        </w:rPr>
        <w:t xml:space="preserve">255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*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change_pix_gamma_from_file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(*(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pix_data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 xml:space="preserve"> + </w:t>
      </w:r>
      <w:proofErr w:type="spellStart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i</w:t>
      </w:r>
      <w:proofErr w:type="spellEnd"/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 xml:space="preserve">,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gamma))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t>;</w:t>
      </w:r>
      <w:r w:rsidRPr="00171DA7">
        <w:rPr>
          <w:rFonts w:ascii="Consolas" w:eastAsia="Times New Roman" w:hAnsi="Consolas" w:cs="Courier New"/>
          <w:color w:val="CC7832"/>
          <w:sz w:val="20"/>
          <w:szCs w:val="20"/>
          <w:lang w:val="en-GB" w:eastAsia="ru-RU"/>
        </w:rPr>
        <w:br/>
        <w:t xml:space="preserve">    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t>}</w:t>
      </w:r>
      <w:r w:rsidRPr="00171DA7">
        <w:rPr>
          <w:rFonts w:ascii="Consolas" w:eastAsia="Times New Roman" w:hAnsi="Consolas" w:cs="Courier New"/>
          <w:color w:val="A9B7C6"/>
          <w:sz w:val="20"/>
          <w:szCs w:val="20"/>
          <w:lang w:val="en-GB" w:eastAsia="ru-RU"/>
        </w:rPr>
        <w:br/>
        <w:t>}</w:t>
      </w:r>
    </w:p>
    <w:p w14:paraId="01E3E3DF" w14:textId="77777777" w:rsidR="00AD3085" w:rsidRPr="0019258D" w:rsidRDefault="00AD3085" w:rsidP="00437F94">
      <w:pPr>
        <w:rPr>
          <w:rFonts w:cs="Times New Roman"/>
          <w:lang w:val="en-GB"/>
        </w:rPr>
      </w:pPr>
    </w:p>
    <w:sectPr w:rsidR="00AD3085" w:rsidRPr="0019258D" w:rsidSect="00E2262E">
      <w:headerReference w:type="default" r:id="rId21"/>
      <w:footerReference w:type="default" r:id="rId22"/>
      <w:pgSz w:w="11906" w:h="16838"/>
      <w:pgMar w:top="1134" w:right="567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5A58F7" w14:textId="77777777" w:rsidR="00E13BC5" w:rsidRDefault="00E13BC5" w:rsidP="00E2262E">
      <w:pPr>
        <w:spacing w:after="0" w:line="240" w:lineRule="auto"/>
      </w:pPr>
      <w:r>
        <w:separator/>
      </w:r>
    </w:p>
  </w:endnote>
  <w:endnote w:type="continuationSeparator" w:id="0">
    <w:p w14:paraId="0B6A405F" w14:textId="77777777" w:rsidR="00E13BC5" w:rsidRDefault="00E13BC5" w:rsidP="00E22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7708909"/>
      <w:docPartObj>
        <w:docPartGallery w:val="Page Numbers (Bottom of Page)"/>
        <w:docPartUnique/>
      </w:docPartObj>
    </w:sdtPr>
    <w:sdtContent>
      <w:p w14:paraId="6113BCEA" w14:textId="77777777" w:rsidR="00C713D1" w:rsidRDefault="00C713D1" w:rsidP="0029556C">
        <w:pPr>
          <w:pStyle w:val="a9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A404F" w14:textId="77777777" w:rsidR="00E13BC5" w:rsidRDefault="00E13BC5" w:rsidP="00E2262E">
      <w:pPr>
        <w:spacing w:after="0" w:line="240" w:lineRule="auto"/>
      </w:pPr>
      <w:r>
        <w:separator/>
      </w:r>
    </w:p>
  </w:footnote>
  <w:footnote w:type="continuationSeparator" w:id="0">
    <w:p w14:paraId="0561B1D2" w14:textId="77777777" w:rsidR="00E13BC5" w:rsidRDefault="00E13BC5" w:rsidP="00E22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8DD5F3" w14:textId="4EC81D07" w:rsidR="00C713D1" w:rsidRDefault="00C713D1" w:rsidP="00E2262E">
    <w:pPr>
      <w:pStyle w:val="a9"/>
    </w:pPr>
    <w:r w:rsidRPr="00756FF8">
      <w:t>И</w:t>
    </w:r>
    <w:r w:rsidRPr="00700576">
      <w:t xml:space="preserve">зучение алгоритма настройки </w:t>
    </w:r>
    <w:proofErr w:type="spellStart"/>
    <w:r w:rsidRPr="00700576">
      <w:t>автояркости</w:t>
    </w:r>
    <w:proofErr w:type="spellEnd"/>
    <w:r w:rsidRPr="00700576">
      <w:t xml:space="preserve"> изображения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C4212F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924BB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1D850B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E0C96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DE4968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B7C780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7680E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88C9B3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9463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AD459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C7538C"/>
    <w:multiLevelType w:val="multilevel"/>
    <w:tmpl w:val="D1F07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95C32"/>
    <w:multiLevelType w:val="hybridMultilevel"/>
    <w:tmpl w:val="57EC65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7993B63"/>
    <w:multiLevelType w:val="hybridMultilevel"/>
    <w:tmpl w:val="24F8A52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0C1A7A22"/>
    <w:multiLevelType w:val="hybridMultilevel"/>
    <w:tmpl w:val="5262D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AC2ECE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E65707D"/>
    <w:multiLevelType w:val="multilevel"/>
    <w:tmpl w:val="7D76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6D4CFF"/>
    <w:multiLevelType w:val="hybridMultilevel"/>
    <w:tmpl w:val="A42CBA22"/>
    <w:lvl w:ilvl="0" w:tplc="52643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BA5D9E"/>
    <w:multiLevelType w:val="hybridMultilevel"/>
    <w:tmpl w:val="32E251B8"/>
    <w:lvl w:ilvl="0" w:tplc="9CF26B56"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1D015CF2"/>
    <w:multiLevelType w:val="hybridMultilevel"/>
    <w:tmpl w:val="5F8E3F1E"/>
    <w:lvl w:ilvl="0" w:tplc="00B8EBD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C05DF2"/>
    <w:multiLevelType w:val="multilevel"/>
    <w:tmpl w:val="9FF88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A11477"/>
    <w:multiLevelType w:val="multilevel"/>
    <w:tmpl w:val="798A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024714"/>
    <w:multiLevelType w:val="hybridMultilevel"/>
    <w:tmpl w:val="FEC2F50C"/>
    <w:lvl w:ilvl="0" w:tplc="23A6FABE"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1" w15:restartNumberingAfterBreak="0">
    <w:nsid w:val="2ADA35E7"/>
    <w:multiLevelType w:val="hybridMultilevel"/>
    <w:tmpl w:val="A42CBA22"/>
    <w:lvl w:ilvl="0" w:tplc="526434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F5451"/>
    <w:multiLevelType w:val="hybridMultilevel"/>
    <w:tmpl w:val="5F8E3F1E"/>
    <w:lvl w:ilvl="0" w:tplc="00B8EBD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6F3A05"/>
    <w:multiLevelType w:val="hybridMultilevel"/>
    <w:tmpl w:val="E752E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A76432"/>
    <w:multiLevelType w:val="hybridMultilevel"/>
    <w:tmpl w:val="FEC2F50C"/>
    <w:lvl w:ilvl="0" w:tplc="23A6FABE"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50882B80"/>
    <w:multiLevelType w:val="hybridMultilevel"/>
    <w:tmpl w:val="1026E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9D039D"/>
    <w:multiLevelType w:val="multilevel"/>
    <w:tmpl w:val="35685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DC7BEF"/>
    <w:multiLevelType w:val="hybridMultilevel"/>
    <w:tmpl w:val="928C9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8E3ACF"/>
    <w:multiLevelType w:val="hybridMultilevel"/>
    <w:tmpl w:val="5F8E3F1E"/>
    <w:lvl w:ilvl="0" w:tplc="00B8EBDA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DC6A8B"/>
    <w:multiLevelType w:val="hybridMultilevel"/>
    <w:tmpl w:val="5A0CFBE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0D17C6"/>
    <w:multiLevelType w:val="hybridMultilevel"/>
    <w:tmpl w:val="665A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025394E"/>
    <w:multiLevelType w:val="hybridMultilevel"/>
    <w:tmpl w:val="27F0AD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 w15:restartNumberingAfterBreak="0">
    <w:nsid w:val="64915F46"/>
    <w:multiLevelType w:val="multilevel"/>
    <w:tmpl w:val="798A359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B20B4B"/>
    <w:multiLevelType w:val="hybridMultilevel"/>
    <w:tmpl w:val="C6BE178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78885062"/>
    <w:multiLevelType w:val="hybridMultilevel"/>
    <w:tmpl w:val="3F2A8C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DC577A"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4A14E6"/>
    <w:multiLevelType w:val="hybridMultilevel"/>
    <w:tmpl w:val="018E04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31"/>
  </w:num>
  <w:num w:numId="13">
    <w:abstractNumId w:val="21"/>
  </w:num>
  <w:num w:numId="14">
    <w:abstractNumId w:val="35"/>
  </w:num>
  <w:num w:numId="15">
    <w:abstractNumId w:val="12"/>
  </w:num>
  <w:num w:numId="16">
    <w:abstractNumId w:val="33"/>
  </w:num>
  <w:num w:numId="17">
    <w:abstractNumId w:val="23"/>
  </w:num>
  <w:num w:numId="18">
    <w:abstractNumId w:val="15"/>
  </w:num>
  <w:num w:numId="19">
    <w:abstractNumId w:val="10"/>
  </w:num>
  <w:num w:numId="20">
    <w:abstractNumId w:val="18"/>
  </w:num>
  <w:num w:numId="21">
    <w:abstractNumId w:val="14"/>
  </w:num>
  <w:num w:numId="22">
    <w:abstractNumId w:val="25"/>
  </w:num>
  <w:num w:numId="23">
    <w:abstractNumId w:val="27"/>
  </w:num>
  <w:num w:numId="24">
    <w:abstractNumId w:val="13"/>
  </w:num>
  <w:num w:numId="25">
    <w:abstractNumId w:val="29"/>
  </w:num>
  <w:num w:numId="26">
    <w:abstractNumId w:val="30"/>
  </w:num>
  <w:num w:numId="27">
    <w:abstractNumId w:val="26"/>
    <w:lvlOverride w:ilvl="0">
      <w:startOverride w:val="1"/>
    </w:lvlOverride>
  </w:num>
  <w:num w:numId="28">
    <w:abstractNumId w:val="24"/>
  </w:num>
  <w:num w:numId="29">
    <w:abstractNumId w:val="19"/>
  </w:num>
  <w:num w:numId="30">
    <w:abstractNumId w:val="32"/>
  </w:num>
  <w:num w:numId="31">
    <w:abstractNumId w:val="26"/>
    <w:lvlOverride w:ilvl="0">
      <w:startOverride w:val="1"/>
    </w:lvlOverride>
  </w:num>
  <w:num w:numId="32">
    <w:abstractNumId w:val="16"/>
  </w:num>
  <w:num w:numId="33">
    <w:abstractNumId w:val="26"/>
    <w:lvlOverride w:ilvl="0">
      <w:startOverride w:val="1"/>
    </w:lvlOverride>
  </w:num>
  <w:num w:numId="34">
    <w:abstractNumId w:val="20"/>
  </w:num>
  <w:num w:numId="35">
    <w:abstractNumId w:val="28"/>
  </w:num>
  <w:num w:numId="36">
    <w:abstractNumId w:val="22"/>
  </w:num>
  <w:num w:numId="37">
    <w:abstractNumId w:val="17"/>
  </w:num>
  <w:num w:numId="38">
    <w:abstractNumId w:val="11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formatting="1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E19"/>
    <w:rsid w:val="000031CB"/>
    <w:rsid w:val="000049B7"/>
    <w:rsid w:val="000060CE"/>
    <w:rsid w:val="000066B4"/>
    <w:rsid w:val="00006A12"/>
    <w:rsid w:val="00011D0B"/>
    <w:rsid w:val="000155EF"/>
    <w:rsid w:val="00015F25"/>
    <w:rsid w:val="00017FE3"/>
    <w:rsid w:val="00023750"/>
    <w:rsid w:val="00030647"/>
    <w:rsid w:val="00032D8F"/>
    <w:rsid w:val="00034E25"/>
    <w:rsid w:val="000351AE"/>
    <w:rsid w:val="00035373"/>
    <w:rsid w:val="0003615B"/>
    <w:rsid w:val="00040348"/>
    <w:rsid w:val="00042827"/>
    <w:rsid w:val="00052310"/>
    <w:rsid w:val="00055E27"/>
    <w:rsid w:val="000623FC"/>
    <w:rsid w:val="000638BC"/>
    <w:rsid w:val="00070454"/>
    <w:rsid w:val="00070813"/>
    <w:rsid w:val="0007086D"/>
    <w:rsid w:val="00082A06"/>
    <w:rsid w:val="000868DC"/>
    <w:rsid w:val="00086F7B"/>
    <w:rsid w:val="00091B9A"/>
    <w:rsid w:val="000935F8"/>
    <w:rsid w:val="00095F8F"/>
    <w:rsid w:val="000A1A1C"/>
    <w:rsid w:val="000A45AD"/>
    <w:rsid w:val="000A4FAE"/>
    <w:rsid w:val="000B3C6F"/>
    <w:rsid w:val="000B688D"/>
    <w:rsid w:val="000C2820"/>
    <w:rsid w:val="000D47A2"/>
    <w:rsid w:val="000D7218"/>
    <w:rsid w:val="000E60CE"/>
    <w:rsid w:val="000F0188"/>
    <w:rsid w:val="000F41F8"/>
    <w:rsid w:val="00100B2B"/>
    <w:rsid w:val="00105524"/>
    <w:rsid w:val="001065D0"/>
    <w:rsid w:val="0011093A"/>
    <w:rsid w:val="00114BEC"/>
    <w:rsid w:val="00124FAB"/>
    <w:rsid w:val="00136473"/>
    <w:rsid w:val="00147557"/>
    <w:rsid w:val="00154123"/>
    <w:rsid w:val="00154794"/>
    <w:rsid w:val="001549C1"/>
    <w:rsid w:val="00154AF6"/>
    <w:rsid w:val="00156820"/>
    <w:rsid w:val="001578D4"/>
    <w:rsid w:val="00160FAE"/>
    <w:rsid w:val="00162C48"/>
    <w:rsid w:val="001634CD"/>
    <w:rsid w:val="00163B29"/>
    <w:rsid w:val="0016449C"/>
    <w:rsid w:val="00170E61"/>
    <w:rsid w:val="00171206"/>
    <w:rsid w:val="00171DA7"/>
    <w:rsid w:val="00174978"/>
    <w:rsid w:val="00176087"/>
    <w:rsid w:val="001767E8"/>
    <w:rsid w:val="001816AD"/>
    <w:rsid w:val="00191457"/>
    <w:rsid w:val="0019258D"/>
    <w:rsid w:val="001961E8"/>
    <w:rsid w:val="00196FD9"/>
    <w:rsid w:val="001A06C1"/>
    <w:rsid w:val="001A2143"/>
    <w:rsid w:val="001A226E"/>
    <w:rsid w:val="001A2BC6"/>
    <w:rsid w:val="001B4719"/>
    <w:rsid w:val="001B4A26"/>
    <w:rsid w:val="001C026E"/>
    <w:rsid w:val="001D519F"/>
    <w:rsid w:val="001E1587"/>
    <w:rsid w:val="001F0874"/>
    <w:rsid w:val="001F1464"/>
    <w:rsid w:val="002045B9"/>
    <w:rsid w:val="00212F16"/>
    <w:rsid w:val="00213589"/>
    <w:rsid w:val="00220A5F"/>
    <w:rsid w:val="002259BD"/>
    <w:rsid w:val="0022782E"/>
    <w:rsid w:val="00232063"/>
    <w:rsid w:val="00233DFA"/>
    <w:rsid w:val="00234ACB"/>
    <w:rsid w:val="00235596"/>
    <w:rsid w:val="00242402"/>
    <w:rsid w:val="00247EBD"/>
    <w:rsid w:val="00250C68"/>
    <w:rsid w:val="002541FC"/>
    <w:rsid w:val="00257BDA"/>
    <w:rsid w:val="00262CD3"/>
    <w:rsid w:val="0026679A"/>
    <w:rsid w:val="00267ACE"/>
    <w:rsid w:val="00271B96"/>
    <w:rsid w:val="002721B3"/>
    <w:rsid w:val="002725BA"/>
    <w:rsid w:val="002822FC"/>
    <w:rsid w:val="00294158"/>
    <w:rsid w:val="0029501A"/>
    <w:rsid w:val="0029556C"/>
    <w:rsid w:val="00295B25"/>
    <w:rsid w:val="002A5217"/>
    <w:rsid w:val="002B2B93"/>
    <w:rsid w:val="002B3559"/>
    <w:rsid w:val="002B6D66"/>
    <w:rsid w:val="002C08AB"/>
    <w:rsid w:val="002C559C"/>
    <w:rsid w:val="002C57E9"/>
    <w:rsid w:val="002E359C"/>
    <w:rsid w:val="002F0D94"/>
    <w:rsid w:val="002F5407"/>
    <w:rsid w:val="00307801"/>
    <w:rsid w:val="003147BD"/>
    <w:rsid w:val="00317665"/>
    <w:rsid w:val="0032450C"/>
    <w:rsid w:val="0032602B"/>
    <w:rsid w:val="00332BC0"/>
    <w:rsid w:val="00332E80"/>
    <w:rsid w:val="0033475B"/>
    <w:rsid w:val="003449B3"/>
    <w:rsid w:val="003467B1"/>
    <w:rsid w:val="003519AE"/>
    <w:rsid w:val="0035257B"/>
    <w:rsid w:val="00361571"/>
    <w:rsid w:val="003647CD"/>
    <w:rsid w:val="0038564C"/>
    <w:rsid w:val="00387CFC"/>
    <w:rsid w:val="00392017"/>
    <w:rsid w:val="003A3CCF"/>
    <w:rsid w:val="003A7DCE"/>
    <w:rsid w:val="003B0026"/>
    <w:rsid w:val="003B55FB"/>
    <w:rsid w:val="003C0DA7"/>
    <w:rsid w:val="003C30D0"/>
    <w:rsid w:val="003C30FA"/>
    <w:rsid w:val="003C66D9"/>
    <w:rsid w:val="003D188F"/>
    <w:rsid w:val="003D63FC"/>
    <w:rsid w:val="003D6807"/>
    <w:rsid w:val="003D6FE2"/>
    <w:rsid w:val="003E31F0"/>
    <w:rsid w:val="003F18FB"/>
    <w:rsid w:val="0040046D"/>
    <w:rsid w:val="00400D86"/>
    <w:rsid w:val="004020E7"/>
    <w:rsid w:val="00403B0C"/>
    <w:rsid w:val="00403E45"/>
    <w:rsid w:val="0041151F"/>
    <w:rsid w:val="00413500"/>
    <w:rsid w:val="0041537E"/>
    <w:rsid w:val="00415892"/>
    <w:rsid w:val="00422D98"/>
    <w:rsid w:val="004306F8"/>
    <w:rsid w:val="00432877"/>
    <w:rsid w:val="00437F94"/>
    <w:rsid w:val="0044378C"/>
    <w:rsid w:val="00444F14"/>
    <w:rsid w:val="0046007E"/>
    <w:rsid w:val="00466CA2"/>
    <w:rsid w:val="00467E44"/>
    <w:rsid w:val="0047350B"/>
    <w:rsid w:val="004815E3"/>
    <w:rsid w:val="00482757"/>
    <w:rsid w:val="004837DF"/>
    <w:rsid w:val="004861FF"/>
    <w:rsid w:val="00487F6D"/>
    <w:rsid w:val="00490ED7"/>
    <w:rsid w:val="0049263E"/>
    <w:rsid w:val="004A131D"/>
    <w:rsid w:val="004A4661"/>
    <w:rsid w:val="004B0DC1"/>
    <w:rsid w:val="004B4CFA"/>
    <w:rsid w:val="004B5A7F"/>
    <w:rsid w:val="004B5B25"/>
    <w:rsid w:val="004B76A2"/>
    <w:rsid w:val="004C0B3D"/>
    <w:rsid w:val="004C1219"/>
    <w:rsid w:val="004C2B4F"/>
    <w:rsid w:val="004C3095"/>
    <w:rsid w:val="004D27A5"/>
    <w:rsid w:val="004D3270"/>
    <w:rsid w:val="004D6930"/>
    <w:rsid w:val="004E27BD"/>
    <w:rsid w:val="004E47C1"/>
    <w:rsid w:val="004F675B"/>
    <w:rsid w:val="00504836"/>
    <w:rsid w:val="00510AB6"/>
    <w:rsid w:val="00520925"/>
    <w:rsid w:val="0052262A"/>
    <w:rsid w:val="00525944"/>
    <w:rsid w:val="005262F0"/>
    <w:rsid w:val="005310D1"/>
    <w:rsid w:val="00531B2E"/>
    <w:rsid w:val="00537922"/>
    <w:rsid w:val="005407D3"/>
    <w:rsid w:val="00543F19"/>
    <w:rsid w:val="005442C0"/>
    <w:rsid w:val="00554A50"/>
    <w:rsid w:val="00556842"/>
    <w:rsid w:val="00560A75"/>
    <w:rsid w:val="005740C1"/>
    <w:rsid w:val="005757DE"/>
    <w:rsid w:val="005771EE"/>
    <w:rsid w:val="00577223"/>
    <w:rsid w:val="0058278F"/>
    <w:rsid w:val="00583D7A"/>
    <w:rsid w:val="0059097A"/>
    <w:rsid w:val="00592601"/>
    <w:rsid w:val="005946F8"/>
    <w:rsid w:val="00597114"/>
    <w:rsid w:val="005A184B"/>
    <w:rsid w:val="005A1F94"/>
    <w:rsid w:val="005A315C"/>
    <w:rsid w:val="005A367F"/>
    <w:rsid w:val="005C3FD2"/>
    <w:rsid w:val="005C4FFE"/>
    <w:rsid w:val="005C7E3A"/>
    <w:rsid w:val="005D7990"/>
    <w:rsid w:val="005E2914"/>
    <w:rsid w:val="005E41CF"/>
    <w:rsid w:val="005E498D"/>
    <w:rsid w:val="005E6018"/>
    <w:rsid w:val="005F7CAC"/>
    <w:rsid w:val="0060511E"/>
    <w:rsid w:val="006066A2"/>
    <w:rsid w:val="006069B7"/>
    <w:rsid w:val="006179CC"/>
    <w:rsid w:val="00623867"/>
    <w:rsid w:val="00633B65"/>
    <w:rsid w:val="00660A9D"/>
    <w:rsid w:val="0066154D"/>
    <w:rsid w:val="00666551"/>
    <w:rsid w:val="006705A5"/>
    <w:rsid w:val="00670F96"/>
    <w:rsid w:val="00672102"/>
    <w:rsid w:val="006733A0"/>
    <w:rsid w:val="00680095"/>
    <w:rsid w:val="006846DF"/>
    <w:rsid w:val="00687346"/>
    <w:rsid w:val="00691958"/>
    <w:rsid w:val="006933FE"/>
    <w:rsid w:val="00693C94"/>
    <w:rsid w:val="00695219"/>
    <w:rsid w:val="006A28BC"/>
    <w:rsid w:val="006A37E3"/>
    <w:rsid w:val="006A45AA"/>
    <w:rsid w:val="006B1FFB"/>
    <w:rsid w:val="006B2DB6"/>
    <w:rsid w:val="006B4820"/>
    <w:rsid w:val="006B623B"/>
    <w:rsid w:val="006B7089"/>
    <w:rsid w:val="006C1E19"/>
    <w:rsid w:val="006C6C6C"/>
    <w:rsid w:val="006D3A7E"/>
    <w:rsid w:val="006D5656"/>
    <w:rsid w:val="006D5D21"/>
    <w:rsid w:val="006E49CD"/>
    <w:rsid w:val="006E53E6"/>
    <w:rsid w:val="006E5F1C"/>
    <w:rsid w:val="00700576"/>
    <w:rsid w:val="00702610"/>
    <w:rsid w:val="00702DCF"/>
    <w:rsid w:val="007059EE"/>
    <w:rsid w:val="00705B8D"/>
    <w:rsid w:val="00722938"/>
    <w:rsid w:val="00725BD8"/>
    <w:rsid w:val="00725D25"/>
    <w:rsid w:val="00727712"/>
    <w:rsid w:val="0073225C"/>
    <w:rsid w:val="00735B06"/>
    <w:rsid w:val="00736E14"/>
    <w:rsid w:val="00737017"/>
    <w:rsid w:val="00737419"/>
    <w:rsid w:val="007427E9"/>
    <w:rsid w:val="00742D26"/>
    <w:rsid w:val="00746EC8"/>
    <w:rsid w:val="00756FF8"/>
    <w:rsid w:val="007627A1"/>
    <w:rsid w:val="0078161D"/>
    <w:rsid w:val="0078302B"/>
    <w:rsid w:val="00790E72"/>
    <w:rsid w:val="007930CF"/>
    <w:rsid w:val="00796BB9"/>
    <w:rsid w:val="0079730A"/>
    <w:rsid w:val="007974BE"/>
    <w:rsid w:val="007A367A"/>
    <w:rsid w:val="007A749E"/>
    <w:rsid w:val="007B3405"/>
    <w:rsid w:val="007B6520"/>
    <w:rsid w:val="007B65BE"/>
    <w:rsid w:val="007B779F"/>
    <w:rsid w:val="007B7C1F"/>
    <w:rsid w:val="007C3BB0"/>
    <w:rsid w:val="007C3FCE"/>
    <w:rsid w:val="007D042C"/>
    <w:rsid w:val="007D5330"/>
    <w:rsid w:val="007D6919"/>
    <w:rsid w:val="007D7AE7"/>
    <w:rsid w:val="007E3C5C"/>
    <w:rsid w:val="007E5AD4"/>
    <w:rsid w:val="007E73BC"/>
    <w:rsid w:val="007F48EC"/>
    <w:rsid w:val="00802027"/>
    <w:rsid w:val="00820247"/>
    <w:rsid w:val="0082025D"/>
    <w:rsid w:val="00821B5D"/>
    <w:rsid w:val="008247B1"/>
    <w:rsid w:val="00830F10"/>
    <w:rsid w:val="008310FF"/>
    <w:rsid w:val="0083292C"/>
    <w:rsid w:val="008362AF"/>
    <w:rsid w:val="00837949"/>
    <w:rsid w:val="00844A36"/>
    <w:rsid w:val="00845825"/>
    <w:rsid w:val="00855465"/>
    <w:rsid w:val="00862F0E"/>
    <w:rsid w:val="00865364"/>
    <w:rsid w:val="00866BB3"/>
    <w:rsid w:val="00870FB0"/>
    <w:rsid w:val="008718D0"/>
    <w:rsid w:val="00873BB2"/>
    <w:rsid w:val="00877530"/>
    <w:rsid w:val="0087788E"/>
    <w:rsid w:val="0088043A"/>
    <w:rsid w:val="00880892"/>
    <w:rsid w:val="0088651C"/>
    <w:rsid w:val="00886F08"/>
    <w:rsid w:val="00890CA0"/>
    <w:rsid w:val="008915A0"/>
    <w:rsid w:val="00891B9B"/>
    <w:rsid w:val="008A16C3"/>
    <w:rsid w:val="008A6EFD"/>
    <w:rsid w:val="008B088C"/>
    <w:rsid w:val="008B0CDE"/>
    <w:rsid w:val="008B25AB"/>
    <w:rsid w:val="008B4822"/>
    <w:rsid w:val="008B5DC6"/>
    <w:rsid w:val="008B7816"/>
    <w:rsid w:val="008C5D3A"/>
    <w:rsid w:val="008D2BF2"/>
    <w:rsid w:val="008D5FD0"/>
    <w:rsid w:val="008E09FB"/>
    <w:rsid w:val="008E1A91"/>
    <w:rsid w:val="008E2643"/>
    <w:rsid w:val="008F3B72"/>
    <w:rsid w:val="0090222E"/>
    <w:rsid w:val="00907564"/>
    <w:rsid w:val="0090777F"/>
    <w:rsid w:val="00911F76"/>
    <w:rsid w:val="00915864"/>
    <w:rsid w:val="00921659"/>
    <w:rsid w:val="00926E85"/>
    <w:rsid w:val="0093092B"/>
    <w:rsid w:val="00936E34"/>
    <w:rsid w:val="0093783B"/>
    <w:rsid w:val="00937A6C"/>
    <w:rsid w:val="00944316"/>
    <w:rsid w:val="00946FE5"/>
    <w:rsid w:val="00950ABF"/>
    <w:rsid w:val="00952214"/>
    <w:rsid w:val="00953CCD"/>
    <w:rsid w:val="00956957"/>
    <w:rsid w:val="0096027F"/>
    <w:rsid w:val="0096088E"/>
    <w:rsid w:val="009618DA"/>
    <w:rsid w:val="00961AA9"/>
    <w:rsid w:val="00962C6D"/>
    <w:rsid w:val="009632C0"/>
    <w:rsid w:val="00972D42"/>
    <w:rsid w:val="00983DBC"/>
    <w:rsid w:val="00984AA3"/>
    <w:rsid w:val="0099679C"/>
    <w:rsid w:val="009A0C8D"/>
    <w:rsid w:val="009A453F"/>
    <w:rsid w:val="009B0EB2"/>
    <w:rsid w:val="009B1D58"/>
    <w:rsid w:val="009B3C78"/>
    <w:rsid w:val="009B680D"/>
    <w:rsid w:val="009B6EBB"/>
    <w:rsid w:val="009C2969"/>
    <w:rsid w:val="009C4A90"/>
    <w:rsid w:val="009C50BC"/>
    <w:rsid w:val="009C6122"/>
    <w:rsid w:val="009D0186"/>
    <w:rsid w:val="009D23FA"/>
    <w:rsid w:val="009D3274"/>
    <w:rsid w:val="009D3459"/>
    <w:rsid w:val="009D531C"/>
    <w:rsid w:val="009D7DE0"/>
    <w:rsid w:val="009E7E64"/>
    <w:rsid w:val="009F01A9"/>
    <w:rsid w:val="009F11E6"/>
    <w:rsid w:val="009F3B16"/>
    <w:rsid w:val="009F6B4F"/>
    <w:rsid w:val="00A02E78"/>
    <w:rsid w:val="00A1077C"/>
    <w:rsid w:val="00A11511"/>
    <w:rsid w:val="00A11533"/>
    <w:rsid w:val="00A12C8D"/>
    <w:rsid w:val="00A1439E"/>
    <w:rsid w:val="00A152DD"/>
    <w:rsid w:val="00A372A8"/>
    <w:rsid w:val="00A40662"/>
    <w:rsid w:val="00A4263B"/>
    <w:rsid w:val="00A44007"/>
    <w:rsid w:val="00A449A1"/>
    <w:rsid w:val="00A5232A"/>
    <w:rsid w:val="00A55AA8"/>
    <w:rsid w:val="00A55B7C"/>
    <w:rsid w:val="00A60E54"/>
    <w:rsid w:val="00A6555B"/>
    <w:rsid w:val="00A73F6E"/>
    <w:rsid w:val="00A83AE7"/>
    <w:rsid w:val="00A85833"/>
    <w:rsid w:val="00A87C51"/>
    <w:rsid w:val="00A9215B"/>
    <w:rsid w:val="00A93B28"/>
    <w:rsid w:val="00A9673B"/>
    <w:rsid w:val="00AA1252"/>
    <w:rsid w:val="00AA4D8A"/>
    <w:rsid w:val="00AB3A0D"/>
    <w:rsid w:val="00AC0A1A"/>
    <w:rsid w:val="00AC5C4A"/>
    <w:rsid w:val="00AD3077"/>
    <w:rsid w:val="00AD3085"/>
    <w:rsid w:val="00AE4F1F"/>
    <w:rsid w:val="00AF3DFF"/>
    <w:rsid w:val="00B07316"/>
    <w:rsid w:val="00B15CB5"/>
    <w:rsid w:val="00B16153"/>
    <w:rsid w:val="00B1662B"/>
    <w:rsid w:val="00B1747B"/>
    <w:rsid w:val="00B22F5D"/>
    <w:rsid w:val="00B24E20"/>
    <w:rsid w:val="00B31594"/>
    <w:rsid w:val="00B32316"/>
    <w:rsid w:val="00B32FD7"/>
    <w:rsid w:val="00B350DC"/>
    <w:rsid w:val="00B36AAA"/>
    <w:rsid w:val="00B3759F"/>
    <w:rsid w:val="00B46386"/>
    <w:rsid w:val="00B55C5C"/>
    <w:rsid w:val="00B60354"/>
    <w:rsid w:val="00B611BD"/>
    <w:rsid w:val="00B61453"/>
    <w:rsid w:val="00B629CF"/>
    <w:rsid w:val="00B7395B"/>
    <w:rsid w:val="00B758C9"/>
    <w:rsid w:val="00B76CDE"/>
    <w:rsid w:val="00B76D2D"/>
    <w:rsid w:val="00B82B32"/>
    <w:rsid w:val="00B9037A"/>
    <w:rsid w:val="00B95D83"/>
    <w:rsid w:val="00B963DD"/>
    <w:rsid w:val="00B96CE6"/>
    <w:rsid w:val="00BA37DD"/>
    <w:rsid w:val="00BA4DA0"/>
    <w:rsid w:val="00BA4F24"/>
    <w:rsid w:val="00BA59EB"/>
    <w:rsid w:val="00BA680B"/>
    <w:rsid w:val="00BB51CA"/>
    <w:rsid w:val="00BC30F6"/>
    <w:rsid w:val="00BC4492"/>
    <w:rsid w:val="00BC4F95"/>
    <w:rsid w:val="00BC50D6"/>
    <w:rsid w:val="00BD3AA5"/>
    <w:rsid w:val="00BD51A9"/>
    <w:rsid w:val="00BD5628"/>
    <w:rsid w:val="00BD5812"/>
    <w:rsid w:val="00BD5CD7"/>
    <w:rsid w:val="00BE3523"/>
    <w:rsid w:val="00BE5C8B"/>
    <w:rsid w:val="00BE7BD3"/>
    <w:rsid w:val="00C0209D"/>
    <w:rsid w:val="00C04867"/>
    <w:rsid w:val="00C07E2C"/>
    <w:rsid w:val="00C105C1"/>
    <w:rsid w:val="00C21607"/>
    <w:rsid w:val="00C32AB9"/>
    <w:rsid w:val="00C379A6"/>
    <w:rsid w:val="00C438D0"/>
    <w:rsid w:val="00C43CC7"/>
    <w:rsid w:val="00C51342"/>
    <w:rsid w:val="00C550E6"/>
    <w:rsid w:val="00C65477"/>
    <w:rsid w:val="00C70E2C"/>
    <w:rsid w:val="00C713D1"/>
    <w:rsid w:val="00C7153E"/>
    <w:rsid w:val="00C720C5"/>
    <w:rsid w:val="00C741A9"/>
    <w:rsid w:val="00C80B95"/>
    <w:rsid w:val="00C80D25"/>
    <w:rsid w:val="00C842AC"/>
    <w:rsid w:val="00C866B2"/>
    <w:rsid w:val="00C93809"/>
    <w:rsid w:val="00CA579D"/>
    <w:rsid w:val="00CB26EA"/>
    <w:rsid w:val="00CB4B26"/>
    <w:rsid w:val="00CB6337"/>
    <w:rsid w:val="00CB6DE6"/>
    <w:rsid w:val="00CC0B66"/>
    <w:rsid w:val="00CC20CB"/>
    <w:rsid w:val="00CC5007"/>
    <w:rsid w:val="00CD06FD"/>
    <w:rsid w:val="00CD17D6"/>
    <w:rsid w:val="00CD411B"/>
    <w:rsid w:val="00CD7DB9"/>
    <w:rsid w:val="00CE0209"/>
    <w:rsid w:val="00CE24AF"/>
    <w:rsid w:val="00CE43C0"/>
    <w:rsid w:val="00CE491B"/>
    <w:rsid w:val="00CE6F35"/>
    <w:rsid w:val="00CE72C5"/>
    <w:rsid w:val="00CF0F5B"/>
    <w:rsid w:val="00CF1036"/>
    <w:rsid w:val="00CF1842"/>
    <w:rsid w:val="00CF4BCF"/>
    <w:rsid w:val="00D03567"/>
    <w:rsid w:val="00D04339"/>
    <w:rsid w:val="00D0580C"/>
    <w:rsid w:val="00D06149"/>
    <w:rsid w:val="00D06608"/>
    <w:rsid w:val="00D171FF"/>
    <w:rsid w:val="00D20D31"/>
    <w:rsid w:val="00D213C0"/>
    <w:rsid w:val="00D238FC"/>
    <w:rsid w:val="00D33D35"/>
    <w:rsid w:val="00D360EB"/>
    <w:rsid w:val="00D36598"/>
    <w:rsid w:val="00D36BEB"/>
    <w:rsid w:val="00D42399"/>
    <w:rsid w:val="00D44808"/>
    <w:rsid w:val="00D50904"/>
    <w:rsid w:val="00D704CA"/>
    <w:rsid w:val="00D80DFC"/>
    <w:rsid w:val="00D90FBC"/>
    <w:rsid w:val="00D925C3"/>
    <w:rsid w:val="00D9331F"/>
    <w:rsid w:val="00D943B4"/>
    <w:rsid w:val="00DA3097"/>
    <w:rsid w:val="00DA310C"/>
    <w:rsid w:val="00DA4A0A"/>
    <w:rsid w:val="00DB21E7"/>
    <w:rsid w:val="00DB3CC7"/>
    <w:rsid w:val="00DC403A"/>
    <w:rsid w:val="00DC58EE"/>
    <w:rsid w:val="00DC62F0"/>
    <w:rsid w:val="00DD21F1"/>
    <w:rsid w:val="00DD4767"/>
    <w:rsid w:val="00DD69C5"/>
    <w:rsid w:val="00DD79FF"/>
    <w:rsid w:val="00DE1E90"/>
    <w:rsid w:val="00DE2422"/>
    <w:rsid w:val="00DE5FFB"/>
    <w:rsid w:val="00DF5E06"/>
    <w:rsid w:val="00DF7807"/>
    <w:rsid w:val="00E03FEA"/>
    <w:rsid w:val="00E106D4"/>
    <w:rsid w:val="00E10F35"/>
    <w:rsid w:val="00E1122E"/>
    <w:rsid w:val="00E13BC5"/>
    <w:rsid w:val="00E16D12"/>
    <w:rsid w:val="00E2262E"/>
    <w:rsid w:val="00E25DFF"/>
    <w:rsid w:val="00E310D9"/>
    <w:rsid w:val="00E31C31"/>
    <w:rsid w:val="00E35968"/>
    <w:rsid w:val="00E35D5F"/>
    <w:rsid w:val="00E4177D"/>
    <w:rsid w:val="00E4496E"/>
    <w:rsid w:val="00E4649A"/>
    <w:rsid w:val="00E5229B"/>
    <w:rsid w:val="00E57791"/>
    <w:rsid w:val="00E622AC"/>
    <w:rsid w:val="00E6662D"/>
    <w:rsid w:val="00E67F4E"/>
    <w:rsid w:val="00E70F82"/>
    <w:rsid w:val="00E71E82"/>
    <w:rsid w:val="00E74F7F"/>
    <w:rsid w:val="00E87C58"/>
    <w:rsid w:val="00E90B10"/>
    <w:rsid w:val="00E927E3"/>
    <w:rsid w:val="00E9307F"/>
    <w:rsid w:val="00E968DC"/>
    <w:rsid w:val="00E9713F"/>
    <w:rsid w:val="00EA3E10"/>
    <w:rsid w:val="00EA44FB"/>
    <w:rsid w:val="00EB1A3C"/>
    <w:rsid w:val="00EB242D"/>
    <w:rsid w:val="00EB5F5F"/>
    <w:rsid w:val="00EC20D2"/>
    <w:rsid w:val="00EC2239"/>
    <w:rsid w:val="00EC3727"/>
    <w:rsid w:val="00EC6DD2"/>
    <w:rsid w:val="00ED172C"/>
    <w:rsid w:val="00ED2FBA"/>
    <w:rsid w:val="00ED3438"/>
    <w:rsid w:val="00EE24DF"/>
    <w:rsid w:val="00EE2FAD"/>
    <w:rsid w:val="00EE3905"/>
    <w:rsid w:val="00EE58DF"/>
    <w:rsid w:val="00EF01A9"/>
    <w:rsid w:val="00EF0EBF"/>
    <w:rsid w:val="00F02412"/>
    <w:rsid w:val="00F07368"/>
    <w:rsid w:val="00F11C04"/>
    <w:rsid w:val="00F12005"/>
    <w:rsid w:val="00F15C3E"/>
    <w:rsid w:val="00F20554"/>
    <w:rsid w:val="00F25C98"/>
    <w:rsid w:val="00F267A0"/>
    <w:rsid w:val="00F31011"/>
    <w:rsid w:val="00F31F91"/>
    <w:rsid w:val="00F37602"/>
    <w:rsid w:val="00F37DB5"/>
    <w:rsid w:val="00F4352A"/>
    <w:rsid w:val="00F47536"/>
    <w:rsid w:val="00F54F39"/>
    <w:rsid w:val="00F55999"/>
    <w:rsid w:val="00F5773D"/>
    <w:rsid w:val="00F63123"/>
    <w:rsid w:val="00F664ED"/>
    <w:rsid w:val="00F80154"/>
    <w:rsid w:val="00F81A03"/>
    <w:rsid w:val="00F82DDB"/>
    <w:rsid w:val="00F83777"/>
    <w:rsid w:val="00F86F4E"/>
    <w:rsid w:val="00F87F69"/>
    <w:rsid w:val="00F9009E"/>
    <w:rsid w:val="00F94412"/>
    <w:rsid w:val="00F950C4"/>
    <w:rsid w:val="00FA000D"/>
    <w:rsid w:val="00FA45C5"/>
    <w:rsid w:val="00FA4836"/>
    <w:rsid w:val="00FA76B8"/>
    <w:rsid w:val="00FC0FBA"/>
    <w:rsid w:val="00FC23D0"/>
    <w:rsid w:val="00FC2C88"/>
    <w:rsid w:val="00FD5C14"/>
    <w:rsid w:val="00FF3009"/>
    <w:rsid w:val="00FF3D7A"/>
    <w:rsid w:val="00FF5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AD426A"/>
  <w15:chartTrackingRefBased/>
  <w15:docId w15:val="{8FDB6952-8E94-48E5-AAF7-B6136D5B6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locked="0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locked="0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D3085"/>
    <w:pPr>
      <w:spacing w:after="120" w:line="360" w:lineRule="auto"/>
      <w:ind w:firstLine="851"/>
      <w:jc w:val="both"/>
    </w:pPr>
    <w:rPr>
      <w:rFonts w:ascii="Times New Roman" w:hAnsi="Times New Roman"/>
      <w:color w:val="000000" w:themeColor="text1"/>
      <w:sz w:val="24"/>
    </w:rPr>
  </w:style>
  <w:style w:type="paragraph" w:styleId="1">
    <w:name w:val="heading 1"/>
    <w:next w:val="a"/>
    <w:link w:val="10"/>
    <w:uiPriority w:val="9"/>
    <w:qFormat/>
    <w:rsid w:val="00D213C0"/>
    <w:pPr>
      <w:keepNext/>
      <w:keepLines/>
      <w:pageBreakBefore/>
      <w:suppressAutoHyphens/>
      <w:spacing w:after="24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2">
    <w:name w:val="heading 2"/>
    <w:next w:val="a"/>
    <w:link w:val="20"/>
    <w:uiPriority w:val="9"/>
    <w:unhideWhenUsed/>
    <w:qFormat/>
    <w:rsid w:val="00D213C0"/>
    <w:pPr>
      <w:keepNext/>
      <w:keepLines/>
      <w:suppressAutoHyphens/>
      <w:spacing w:after="24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3">
    <w:name w:val="heading 3"/>
    <w:next w:val="a"/>
    <w:link w:val="30"/>
    <w:uiPriority w:val="9"/>
    <w:unhideWhenUsed/>
    <w:qFormat/>
    <w:rsid w:val="00D213C0"/>
    <w:pPr>
      <w:keepNext/>
      <w:keepLines/>
      <w:suppressAutoHyphens/>
      <w:spacing w:after="240" w:line="360" w:lineRule="auto"/>
      <w:outlineLvl w:val="2"/>
    </w:pPr>
    <w:rPr>
      <w:rFonts w:ascii="Times New Roman" w:eastAsiaTheme="majorEastAsia" w:hAnsi="Times New Roman" w:cstheme="majorBidi"/>
      <w:i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locked/>
    <w:rsid w:val="00AC0A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13C0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213C0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30">
    <w:name w:val="Заголовок 3 Знак"/>
    <w:basedOn w:val="a0"/>
    <w:link w:val="3"/>
    <w:uiPriority w:val="9"/>
    <w:rsid w:val="00D213C0"/>
    <w:rPr>
      <w:rFonts w:ascii="Times New Roman" w:eastAsiaTheme="majorEastAsia" w:hAnsi="Times New Roman" w:cstheme="majorBidi"/>
      <w:i/>
      <w:color w:val="000000" w:themeColor="text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C0A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a3">
    <w:name w:val="Определение"/>
    <w:next w:val="a"/>
    <w:qFormat/>
    <w:rsid w:val="006D5656"/>
    <w:pPr>
      <w:spacing w:after="120" w:line="360" w:lineRule="auto"/>
      <w:ind w:left="851" w:hanging="851"/>
    </w:pPr>
    <w:rPr>
      <w:rFonts w:ascii="Times New Roman" w:hAnsi="Times New Roman"/>
      <w:b/>
      <w:i/>
      <w:color w:val="000000" w:themeColor="text1"/>
      <w:sz w:val="24"/>
    </w:rPr>
  </w:style>
  <w:style w:type="paragraph" w:customStyle="1" w:styleId="a4">
    <w:name w:val="Примечание"/>
    <w:next w:val="a"/>
    <w:qFormat/>
    <w:rsid w:val="008B25AB"/>
    <w:pPr>
      <w:spacing w:after="0" w:line="240" w:lineRule="auto"/>
      <w:ind w:left="851" w:hanging="851"/>
    </w:pPr>
    <w:rPr>
      <w:rFonts w:ascii="Times New Roman" w:hAnsi="Times New Roman"/>
      <w:i/>
      <w:color w:val="000000" w:themeColor="text1"/>
    </w:rPr>
  </w:style>
  <w:style w:type="paragraph" w:customStyle="1" w:styleId="a5">
    <w:name w:val="Название таблицы"/>
    <w:next w:val="a"/>
    <w:qFormat/>
    <w:rsid w:val="00EE2FAD"/>
    <w:pPr>
      <w:suppressAutoHyphens/>
      <w:spacing w:after="0" w:line="240" w:lineRule="auto"/>
    </w:pPr>
    <w:rPr>
      <w:rFonts w:ascii="Times New Roman" w:hAnsi="Times New Roman"/>
      <w:b/>
      <w:i/>
      <w:color w:val="000000" w:themeColor="text1"/>
    </w:rPr>
  </w:style>
  <w:style w:type="paragraph" w:customStyle="1" w:styleId="a6">
    <w:name w:val="Название рисунка (картинки)"/>
    <w:next w:val="a"/>
    <w:qFormat/>
    <w:rsid w:val="00C438D0"/>
    <w:pPr>
      <w:suppressAutoHyphens/>
      <w:spacing w:after="0" w:line="240" w:lineRule="auto"/>
      <w:jc w:val="center"/>
    </w:pPr>
    <w:rPr>
      <w:rFonts w:ascii="Times New Roman" w:hAnsi="Times New Roman"/>
      <w:i/>
      <w:color w:val="000000" w:themeColor="text1"/>
    </w:rPr>
  </w:style>
  <w:style w:type="paragraph" w:customStyle="1" w:styleId="a7">
    <w:name w:val="Формула"/>
    <w:next w:val="a"/>
    <w:qFormat/>
    <w:rsid w:val="00C65477"/>
    <w:pPr>
      <w:suppressAutoHyphens/>
      <w:spacing w:before="120" w:after="240" w:line="240" w:lineRule="auto"/>
      <w:ind w:left="1418" w:hanging="1418"/>
    </w:pPr>
    <w:rPr>
      <w:rFonts w:ascii="Times New Roman" w:hAnsi="Times New Roman"/>
      <w:i/>
      <w:color w:val="000000" w:themeColor="text1"/>
      <w:sz w:val="24"/>
    </w:rPr>
  </w:style>
  <w:style w:type="paragraph" w:styleId="a8">
    <w:name w:val="List"/>
    <w:basedOn w:val="a"/>
    <w:uiPriority w:val="99"/>
    <w:unhideWhenUsed/>
    <w:qFormat/>
    <w:rsid w:val="00BD5628"/>
    <w:pPr>
      <w:ind w:firstLine="0"/>
      <w:contextualSpacing/>
      <w:jc w:val="left"/>
    </w:pPr>
  </w:style>
  <w:style w:type="paragraph" w:customStyle="1" w:styleId="a9">
    <w:name w:val="Колонтитул"/>
    <w:qFormat/>
    <w:rsid w:val="00BB51CA"/>
    <w:pPr>
      <w:spacing w:after="0" w:line="240" w:lineRule="auto"/>
      <w:jc w:val="center"/>
    </w:pPr>
    <w:rPr>
      <w:rFonts w:ascii="Times New Roman" w:hAnsi="Times New Roman"/>
      <w:i/>
      <w:color w:val="000000" w:themeColor="text1"/>
    </w:rPr>
  </w:style>
  <w:style w:type="paragraph" w:styleId="aa">
    <w:name w:val="Body Text"/>
    <w:link w:val="ab"/>
    <w:uiPriority w:val="99"/>
    <w:unhideWhenUsed/>
    <w:qFormat/>
    <w:rsid w:val="00531B2E"/>
    <w:pPr>
      <w:spacing w:after="120" w:line="360" w:lineRule="auto"/>
      <w:ind w:firstLine="851"/>
      <w:jc w:val="both"/>
    </w:pPr>
    <w:rPr>
      <w:rFonts w:ascii="Times New Roman" w:hAnsi="Times New Roman"/>
      <w:color w:val="000000" w:themeColor="text1"/>
      <w:sz w:val="24"/>
    </w:rPr>
  </w:style>
  <w:style w:type="character" w:customStyle="1" w:styleId="ab">
    <w:name w:val="Основной текст Знак"/>
    <w:basedOn w:val="a0"/>
    <w:link w:val="aa"/>
    <w:uiPriority w:val="99"/>
    <w:rsid w:val="00531B2E"/>
    <w:rPr>
      <w:rFonts w:ascii="Times New Roman" w:hAnsi="Times New Roman"/>
      <w:color w:val="000000" w:themeColor="text1"/>
      <w:sz w:val="24"/>
    </w:rPr>
  </w:style>
  <w:style w:type="paragraph" w:styleId="ac">
    <w:name w:val="header"/>
    <w:basedOn w:val="a"/>
    <w:link w:val="ad"/>
    <w:uiPriority w:val="99"/>
    <w:unhideWhenUsed/>
    <w:locked/>
    <w:rsid w:val="00BA4D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A4DA0"/>
    <w:rPr>
      <w:rFonts w:ascii="Times New Roman" w:hAnsi="Times New Roman"/>
      <w:color w:val="000000" w:themeColor="text1"/>
      <w:sz w:val="24"/>
    </w:rPr>
  </w:style>
  <w:style w:type="paragraph" w:styleId="ae">
    <w:name w:val="footer"/>
    <w:basedOn w:val="a"/>
    <w:link w:val="af"/>
    <w:uiPriority w:val="99"/>
    <w:unhideWhenUsed/>
    <w:locked/>
    <w:rsid w:val="00BA4D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A4DA0"/>
    <w:rPr>
      <w:rFonts w:ascii="Times New Roman" w:hAnsi="Times New Roman"/>
      <w:color w:val="000000" w:themeColor="text1"/>
      <w:sz w:val="24"/>
    </w:rPr>
  </w:style>
  <w:style w:type="paragraph" w:styleId="af0">
    <w:name w:val="List Paragraph"/>
    <w:basedOn w:val="a"/>
    <w:uiPriority w:val="34"/>
    <w:locked/>
    <w:rsid w:val="00BD5812"/>
    <w:pPr>
      <w:ind w:left="720"/>
      <w:contextualSpacing/>
    </w:pPr>
  </w:style>
  <w:style w:type="character" w:styleId="af1">
    <w:name w:val="Hyperlink"/>
    <w:basedOn w:val="a0"/>
    <w:uiPriority w:val="99"/>
    <w:unhideWhenUsed/>
    <w:locked/>
    <w:rsid w:val="002424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locked/>
    <w:rsid w:val="002278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2782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locked/>
    <w:rsid w:val="008362AF"/>
    <w:rPr>
      <w:color w:val="605E5C"/>
      <w:shd w:val="clear" w:color="auto" w:fill="E1DFDD"/>
    </w:rPr>
  </w:style>
  <w:style w:type="character" w:styleId="af3">
    <w:name w:val="Placeholder Text"/>
    <w:basedOn w:val="a0"/>
    <w:uiPriority w:val="99"/>
    <w:semiHidden/>
    <w:locked/>
    <w:rsid w:val="005E6018"/>
    <w:rPr>
      <w:color w:val="808080"/>
    </w:rPr>
  </w:style>
  <w:style w:type="character" w:styleId="af4">
    <w:name w:val="FollowedHyperlink"/>
    <w:basedOn w:val="a0"/>
    <w:uiPriority w:val="99"/>
    <w:semiHidden/>
    <w:unhideWhenUsed/>
    <w:locked/>
    <w:rsid w:val="008A6EFD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467E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Cs w:val="24"/>
      <w:lang w:eastAsia="ru-RU"/>
    </w:rPr>
  </w:style>
  <w:style w:type="table" w:styleId="af5">
    <w:name w:val="Table Grid"/>
    <w:basedOn w:val="a1"/>
    <w:uiPriority w:val="39"/>
    <w:locked/>
    <w:rsid w:val="00891B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rmal (Web)"/>
    <w:basedOn w:val="a"/>
    <w:uiPriority w:val="99"/>
    <w:semiHidden/>
    <w:unhideWhenUsed/>
    <w:locked/>
    <w:rsid w:val="00B7395B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0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1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7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github.com/DudkoMatt/GeometryAndGraphics/blob/master/Lab_0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udko\Documents\&#1062;&#1050;_&#1051;&#1072;&#1073;&#1086;&#1088;&#1072;&#1090;&#1086;&#1088;&#1085;&#1099;&#1077;\1\&#1056;&#1072;&#1073;&#1086;&#1090;&#1072;_&#1044;&#1091;&#1076;&#1082;&#1086;_&#1052;&#1072;&#1090;&#1074;&#1077;&#1081;_&#1042;&#1083;&#1072;&#1076;&#1080;&#1084;&#1080;&#1088;&#1086;&#1074;&#1080;&#109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2C429-5FFD-4BD8-A51E-18F2FEC51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Работа_Дудко_Матвей_Владимирович.dotx</Template>
  <TotalTime>223</TotalTime>
  <Pages>30</Pages>
  <Words>6294</Words>
  <Characters>35880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Дудко</dc:creator>
  <cp:keywords/>
  <dc:description/>
  <cp:lastModifiedBy>Матвей Дудко</cp:lastModifiedBy>
  <cp:revision>202</cp:revision>
  <dcterms:created xsi:type="dcterms:W3CDTF">2020-04-27T23:09:00Z</dcterms:created>
  <dcterms:modified xsi:type="dcterms:W3CDTF">2020-05-29T21:54:00Z</dcterms:modified>
</cp:coreProperties>
</file>